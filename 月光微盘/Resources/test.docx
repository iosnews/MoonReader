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2F99" w:rsidRDefault="008A6325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1145F47" wp14:editId="2597ED4D">
                <wp:simplePos x="0" y="0"/>
                <wp:positionH relativeFrom="page">
                  <wp:posOffset>7221220</wp:posOffset>
                </wp:positionH>
                <wp:positionV relativeFrom="page">
                  <wp:posOffset>6774815</wp:posOffset>
                </wp:positionV>
                <wp:extent cx="2882900" cy="540385"/>
                <wp:effectExtent l="0" t="0" r="0" b="18415"/>
                <wp:wrapTight wrapText="bothSides">
                  <wp:wrapPolygon edited="0">
                    <wp:start x="190" y="0"/>
                    <wp:lineTo x="190" y="21321"/>
                    <wp:lineTo x="21124" y="21321"/>
                    <wp:lineTo x="21124" y="0"/>
                    <wp:lineTo x="190" y="0"/>
                  </wp:wrapPolygon>
                </wp:wrapTight>
                <wp:docPr id="75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2900" cy="540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7C2F99" w:rsidP="008A6325">
                            <w:pPr>
                              <w:pStyle w:val="a5"/>
                              <w:snapToGrid w:val="0"/>
                            </w:pPr>
                            <w:r>
                              <w:fldChar w:fldCharType="begin"/>
                            </w:r>
                            <w:r w:rsidR="00A442FA">
                              <w:instrText>PLACEHOLDER</w:instrText>
                            </w:r>
                            <w:r>
                              <w:fldChar w:fldCharType="begin"/>
                            </w:r>
                            <w:r w:rsidR="00A442FA">
                              <w:instrText>IF</w:instrText>
                            </w:r>
                            <w:r>
                              <w:fldChar w:fldCharType="begin"/>
                            </w:r>
                            <w:r w:rsidR="00A442FA">
                              <w:instrText>USERPROPERTY WorkStreet</w:instrText>
                            </w:r>
                            <w:r w:rsidR="005B4373">
                              <w:fldChar w:fldCharType="separate"/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>错误</w:instrText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 xml:space="preserve">! </w:instrText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>未知的用户属性名称。</w:instrText>
                            </w:r>
                            <w:r>
                              <w:fldChar w:fldCharType="end"/>
                            </w:r>
                            <w:r w:rsidR="00A442FA">
                              <w:instrText>=“” “[</w:instrText>
                            </w:r>
                            <w:r w:rsidR="00A442FA">
                              <w:instrText>街道地址</w:instrText>
                            </w:r>
                            <w:r w:rsidR="00A442FA">
                              <w:instrText>]”</w:instrText>
                            </w:r>
                            <w:r>
                              <w:fldChar w:fldCharType="begin"/>
                            </w:r>
                            <w:r w:rsidR="00A442FA">
                              <w:instrText>USERPROPERTY WorkStreet</w:instrText>
                            </w:r>
                            <w:r>
                              <w:fldChar w:fldCharType="separate"/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>错误</w:instrText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 xml:space="preserve">! </w:instrText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>未知的用户属性名称。</w:instrText>
                            </w:r>
                            <w:r>
                              <w:fldChar w:fldCharType="end"/>
                            </w:r>
                            <w:r>
                              <w:fldChar w:fldCharType="separate"/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>错误</w:instrText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 xml:space="preserve">! </w:instrText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>未知的用户属性名称。</w:instrText>
                            </w:r>
                            <w:r>
                              <w:fldChar w:fldCharType="end"/>
                            </w:r>
                            <w:r w:rsidR="00A442FA">
                              <w:instrText>\* MERGEFORMAT</w:instrText>
                            </w:r>
                            <w:r>
                              <w:fldChar w:fldCharType="separate"/>
                            </w:r>
                            <w:r w:rsidR="005B4373" w:rsidRPr="005B4373">
                              <w:rPr>
                                <w:rFonts w:hint="eastAsia"/>
                                <w:lang w:val="zh-CN"/>
                              </w:rPr>
                              <w:t>错误</w:t>
                            </w:r>
                            <w:r w:rsidR="005B4373" w:rsidRPr="005B4373">
                              <w:rPr>
                                <w:rFonts w:hint="eastAsia"/>
                                <w:lang w:val="zh-CN"/>
                              </w:rPr>
                              <w:t xml:space="preserve">! </w:t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t>未知的用户属性名称。</w:t>
                            </w:r>
                            <w:r>
                              <w:fldChar w:fldCharType="end"/>
                            </w:r>
                            <w:r w:rsidR="00A442FA">
                              <w:rPr>
                                <w:lang w:val="zh-CN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 w:rsidR="00A442FA">
                              <w:instrText>PLACEHOLDER</w:instrText>
                            </w:r>
                            <w:r>
                              <w:fldChar w:fldCharType="begin"/>
                            </w:r>
                            <w:r w:rsidR="00A442FA">
                              <w:instrText>IF</w:instrText>
                            </w:r>
                            <w:r>
                              <w:fldChar w:fldCharType="begin"/>
                            </w:r>
                            <w:r w:rsidR="00A442FA">
                              <w:instrText>USERPROPERTY WorkCity</w:instrText>
                            </w:r>
                            <w:r w:rsidR="005B4373">
                              <w:fldChar w:fldCharType="separate"/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>错误</w:instrText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 xml:space="preserve">! </w:instrText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>未知的用户属性名称。</w:instrText>
                            </w:r>
                            <w:r>
                              <w:fldChar w:fldCharType="end"/>
                            </w:r>
                            <w:r w:rsidR="00A442FA">
                              <w:instrText>=“” “[</w:instrText>
                            </w:r>
                            <w:r w:rsidR="00A442FA">
                              <w:instrText>城市</w:instrText>
                            </w:r>
                            <w:r w:rsidR="00A442FA">
                              <w:instrText>]”</w:instrText>
                            </w:r>
                            <w:r>
                              <w:fldChar w:fldCharType="begin"/>
                            </w:r>
                            <w:r w:rsidR="00A442FA">
                              <w:instrText>USERPROPERTY WorkCity</w:instrText>
                            </w:r>
                            <w:r>
                              <w:fldChar w:fldCharType="separate"/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>错误</w:instrText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 xml:space="preserve">! </w:instrText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>未知的用户属性名称。</w:instrText>
                            </w:r>
                            <w:r>
                              <w:fldChar w:fldCharType="end"/>
                            </w:r>
                            <w:r>
                              <w:fldChar w:fldCharType="separate"/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>错误</w:instrText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 xml:space="preserve">! </w:instrText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>未知的用户属性名称。</w:instrText>
                            </w:r>
                            <w:r>
                              <w:fldChar w:fldCharType="end"/>
                            </w:r>
                            <w:r w:rsidR="00A442FA">
                              <w:instrText>\* MERGEFORMAT</w:instrText>
                            </w:r>
                            <w:r>
                              <w:fldChar w:fldCharType="separate"/>
                            </w:r>
                            <w:r w:rsidR="005B4373" w:rsidRPr="005B4373">
                              <w:rPr>
                                <w:rFonts w:hint="eastAsia"/>
                                <w:lang w:val="zh-CN"/>
                              </w:rPr>
                              <w:t>错误</w:t>
                            </w:r>
                            <w:r w:rsidR="005B4373" w:rsidRPr="005B4373">
                              <w:rPr>
                                <w:rFonts w:hint="eastAsia"/>
                                <w:lang w:val="zh-CN"/>
                              </w:rPr>
                              <w:t xml:space="preserve">! </w:t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t>未知的用户属性名称。</w:t>
                            </w:r>
                            <w:r>
                              <w:fldChar w:fldCharType="end"/>
                            </w:r>
                            <w:r w:rsidR="00A442FA">
                              <w:rPr>
                                <w:lang w:val="zh-CN"/>
                              </w:rPr>
                              <w:t xml:space="preserve">, </w:t>
                            </w:r>
                            <w:r>
                              <w:fldChar w:fldCharType="begin"/>
                            </w:r>
                            <w:r w:rsidR="00A442FA">
                              <w:instrText>PLACEHOLDER</w:instrText>
                            </w:r>
                            <w:r>
                              <w:fldChar w:fldCharType="begin"/>
                            </w:r>
                            <w:r w:rsidR="00A442FA">
                              <w:instrText>IF</w:instrText>
                            </w:r>
                            <w:r>
                              <w:fldChar w:fldCharType="begin"/>
                            </w:r>
                            <w:r w:rsidR="00A442FA">
                              <w:instrText>USERPROPERTY WorkState</w:instrText>
                            </w:r>
                            <w:r w:rsidR="005B4373">
                              <w:fldChar w:fldCharType="separate"/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>错误</w:instrText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 xml:space="preserve">! </w:instrText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>未知的用户属性名称。</w:instrText>
                            </w:r>
                            <w:r>
                              <w:fldChar w:fldCharType="end"/>
                            </w:r>
                            <w:r w:rsidR="00A442FA">
                              <w:instrText>=“” “[</w:instrText>
                            </w:r>
                            <w:r w:rsidR="00A442FA">
                              <w:instrText>省</w:instrText>
                            </w:r>
                            <w:r w:rsidR="00A442FA">
                              <w:instrText>/</w:instrText>
                            </w:r>
                            <w:r w:rsidR="00A442FA">
                              <w:instrText>直辖市</w:instrText>
                            </w:r>
                            <w:r w:rsidR="00A442FA">
                              <w:instrText>/</w:instrText>
                            </w:r>
                            <w:r w:rsidR="00A442FA">
                              <w:instrText>自治区</w:instrText>
                            </w:r>
                            <w:r w:rsidR="00A442FA">
                              <w:instrText>]”</w:instrText>
                            </w:r>
                            <w:r>
                              <w:fldChar w:fldCharType="begin"/>
                            </w:r>
                            <w:r w:rsidR="00A442FA">
                              <w:instrText>USERPROPERTY WorkState</w:instrText>
                            </w:r>
                            <w:r>
                              <w:fldChar w:fldCharType="separate"/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>错误</w:instrText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 xml:space="preserve">! </w:instrText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>未知的用户属性名称。</w:instrText>
                            </w:r>
                            <w:r>
                              <w:fldChar w:fldCharType="end"/>
                            </w:r>
                            <w:r>
                              <w:fldChar w:fldCharType="separate"/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>错误</w:instrText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 xml:space="preserve">! </w:instrText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>未知的用户属性名称。</w:instrText>
                            </w:r>
                            <w:r>
                              <w:fldChar w:fldCharType="end"/>
                            </w:r>
                            <w:r w:rsidR="00A442FA">
                              <w:instrText>\* MERGEFORMAT</w:instrText>
                            </w:r>
                            <w:r>
                              <w:fldChar w:fldCharType="separate"/>
                            </w:r>
                            <w:r w:rsidR="005B4373" w:rsidRPr="005B4373">
                              <w:rPr>
                                <w:rFonts w:hint="eastAsia"/>
                                <w:lang w:val="zh-CN"/>
                              </w:rPr>
                              <w:t>错误</w:t>
                            </w:r>
                            <w:r w:rsidR="005B4373" w:rsidRPr="005B4373">
                              <w:rPr>
                                <w:rFonts w:hint="eastAsia"/>
                                <w:lang w:val="zh-CN"/>
                              </w:rPr>
                              <w:t xml:space="preserve">! </w:t>
                            </w:r>
                            <w:r w:rsidR="005B4373" w:rsidRPr="005B4373">
                              <w:rPr>
                                <w:rFonts w:hint="eastAsia"/>
                                <w:lang w:val="zh-CN"/>
                              </w:rPr>
                              <w:t>未知的用户属性名称。</w:t>
                            </w:r>
                            <w:r>
                              <w:fldChar w:fldCharType="end"/>
                            </w:r>
                            <w:r w:rsidR="00A442FA">
                              <w:rPr>
                                <w:lang w:val="zh-CN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 w:rsidR="00A442FA">
                              <w:instrText>PLACEHOLDER</w:instrText>
                            </w:r>
                            <w:r>
                              <w:fldChar w:fldCharType="begin"/>
                            </w:r>
                            <w:r w:rsidR="00A442FA">
                              <w:instrText>IF</w:instrText>
                            </w:r>
                            <w:r>
                              <w:fldChar w:fldCharType="begin"/>
                            </w:r>
                            <w:r w:rsidR="00A442FA">
                              <w:instrText>USERPROPERTY WorkZip</w:instrText>
                            </w:r>
                            <w:r w:rsidR="005B4373">
                              <w:fldChar w:fldCharType="separate"/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>错误</w:instrText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 xml:space="preserve">! </w:instrText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>未知的用户属性名称。</w:instrText>
                            </w:r>
                            <w:r>
                              <w:fldChar w:fldCharType="end"/>
                            </w:r>
                            <w:r w:rsidR="00A442FA">
                              <w:instrText>=“” “[</w:instrText>
                            </w:r>
                            <w:r w:rsidR="00A442FA">
                              <w:instrText>邮政编码</w:instrText>
                            </w:r>
                            <w:r w:rsidR="00A442FA">
                              <w:instrText>]”</w:instrText>
                            </w:r>
                            <w:r>
                              <w:fldChar w:fldCharType="begin"/>
                            </w:r>
                            <w:r w:rsidR="00A442FA">
                              <w:instrText>USERPROPERTY WorkZip</w:instrText>
                            </w:r>
                            <w:r>
                              <w:fldChar w:fldCharType="separate"/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>错误</w:instrText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 xml:space="preserve">! </w:instrText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>未知的用户属性名称。</w:instrText>
                            </w:r>
                            <w:r>
                              <w:fldChar w:fldCharType="end"/>
                            </w:r>
                            <w:r>
                              <w:fldChar w:fldCharType="separate"/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>错误</w:instrText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 xml:space="preserve">! </w:instrText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>未知的用户属性名称。</w:instrText>
                            </w:r>
                            <w:r>
                              <w:fldChar w:fldCharType="end"/>
                            </w:r>
                            <w:r w:rsidR="00A442FA">
                              <w:instrText>\* MERGEFORMAT</w:instrText>
                            </w:r>
                            <w:r>
                              <w:fldChar w:fldCharType="separate"/>
                            </w:r>
                            <w:r w:rsidR="005B4373" w:rsidRPr="005B4373">
                              <w:rPr>
                                <w:rFonts w:hint="eastAsia"/>
                                <w:lang w:val="zh-CN"/>
                              </w:rPr>
                              <w:t>错误</w:t>
                            </w:r>
                            <w:r w:rsidR="005B4373" w:rsidRPr="005B4373">
                              <w:rPr>
                                <w:rFonts w:hint="eastAsia"/>
                                <w:lang w:val="zh-CN"/>
                              </w:rPr>
                              <w:t xml:space="preserve">! </w:t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t>未知的用户属性名称。</w:t>
                            </w:r>
                            <w:r>
                              <w:fldChar w:fldCharType="end"/>
                            </w:r>
                            <w:r w:rsidR="00A442FA">
                              <w:br/>
                            </w:r>
                            <w:r w:rsidR="00A442FA">
                              <w:rPr>
                                <w:lang w:val="zh-CN"/>
                              </w:rPr>
                              <w:t>电话</w:t>
                            </w:r>
                            <w:r w:rsidR="00A442FA">
                              <w:rPr>
                                <w:color w:val="BDC4A5"/>
                                <w:lang w:val="zh-CN"/>
                              </w:rPr>
                              <w:t xml:space="preserve">: </w:t>
                            </w:r>
                            <w:r>
                              <w:fldChar w:fldCharType="begin"/>
                            </w:r>
                            <w:r w:rsidR="00A442FA">
                              <w:instrText>PLACEHOLDER</w:instrText>
                            </w:r>
                            <w:r>
                              <w:fldChar w:fldCharType="begin"/>
                            </w:r>
                            <w:r w:rsidR="00A442FA">
                              <w:instrText>IF</w:instrText>
                            </w:r>
                            <w:r>
                              <w:fldChar w:fldCharType="begin"/>
                            </w:r>
                            <w:r w:rsidR="00A442FA">
                              <w:instrText>USERPROPERTY Work</w:instrText>
                            </w:r>
                            <w:r w:rsidR="005B4373">
                              <w:fldChar w:fldCharType="separate"/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>错误</w:instrText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 xml:space="preserve">! </w:instrText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>未知的用户属性名称。</w:instrText>
                            </w:r>
                            <w:r>
                              <w:fldChar w:fldCharType="end"/>
                            </w:r>
                            <w:r w:rsidR="00A442FA">
                              <w:instrText>=“” “[</w:instrText>
                            </w:r>
                            <w:r w:rsidR="00A442FA">
                              <w:instrText>您的电话</w:instrText>
                            </w:r>
                            <w:r w:rsidR="00A442FA">
                              <w:instrText>]”</w:instrText>
                            </w:r>
                            <w:r>
                              <w:fldChar w:fldCharType="begin"/>
                            </w:r>
                            <w:r w:rsidR="00A442FA">
                              <w:instrText>USERPROPERTY Work</w:instrText>
                            </w:r>
                            <w:r>
                              <w:fldChar w:fldCharType="separate"/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>错误</w:instrText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 xml:space="preserve">! </w:instrText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>未知的用户属性名称。</w:instrText>
                            </w:r>
                            <w:r>
                              <w:fldChar w:fldCharType="end"/>
                            </w:r>
                            <w:r>
                              <w:fldChar w:fldCharType="separate"/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>错误</w:instrText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 xml:space="preserve">! </w:instrText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>未知的用户属性名称。</w:instrText>
                            </w:r>
                            <w:r>
                              <w:fldChar w:fldCharType="end"/>
                            </w:r>
                            <w:r w:rsidR="00A442FA">
                              <w:instrText>\* MERGEFORMAT</w:instrText>
                            </w:r>
                            <w:r>
                              <w:fldChar w:fldCharType="separate"/>
                            </w:r>
                            <w:r w:rsidR="005B4373" w:rsidRPr="005B4373">
                              <w:rPr>
                                <w:rFonts w:hint="eastAsia"/>
                                <w:lang w:val="zh-CN"/>
                              </w:rPr>
                              <w:t>错误</w:t>
                            </w:r>
                            <w:r w:rsidR="005B4373" w:rsidRPr="005B4373">
                              <w:rPr>
                                <w:rFonts w:hint="eastAsia"/>
                                <w:lang w:val="zh-CN"/>
                              </w:rPr>
                              <w:t xml:space="preserve">! </w:t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t>未知的用户属性名称。</w:t>
                            </w:r>
                            <w:r>
                              <w:fldChar w:fldCharType="end"/>
                            </w:r>
                            <w:r w:rsidR="00A442FA">
                              <w:rPr>
                                <w:lang w:val="zh-CN"/>
                              </w:rPr>
                              <w:t xml:space="preserve"> </w:t>
                            </w:r>
                            <w:r w:rsidR="00A442FA">
                              <w:rPr>
                                <w:lang w:val="zh-CN"/>
                              </w:rPr>
                              <w:t>网络</w:t>
                            </w:r>
                            <w:r w:rsidR="00A442FA">
                              <w:rPr>
                                <w:lang w:val="zh-CN"/>
                              </w:rPr>
                              <w:t xml:space="preserve">: </w:t>
                            </w:r>
                            <w:r>
                              <w:fldChar w:fldCharType="begin"/>
                            </w:r>
                            <w:r w:rsidR="00A442FA">
                              <w:instrText>PLACEHOLDER</w:instrText>
                            </w:r>
                            <w:r>
                              <w:fldChar w:fldCharType="begin"/>
                            </w:r>
                            <w:r w:rsidR="00A442FA">
                              <w:instrText>IF</w:instrText>
                            </w:r>
                            <w:r>
                              <w:fldChar w:fldCharType="begin"/>
                            </w:r>
                            <w:r w:rsidR="00A442FA">
                              <w:instrText>USERPROPERTY WorkWebPage</w:instrText>
                            </w:r>
                            <w:r w:rsidR="005B4373">
                              <w:fldChar w:fldCharType="separate"/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>错误</w:instrText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 xml:space="preserve">! </w:instrText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>未知的用户属性名称。</w:instrText>
                            </w:r>
                            <w:r>
                              <w:fldChar w:fldCharType="end"/>
                            </w:r>
                            <w:r w:rsidR="00A442FA">
                              <w:instrText>=“” “[</w:instrText>
                            </w:r>
                            <w:r w:rsidR="00A442FA">
                              <w:instrText>网络地址</w:instrText>
                            </w:r>
                            <w:r w:rsidR="00A442FA">
                              <w:instrText>]”</w:instrText>
                            </w:r>
                            <w:r>
                              <w:fldChar w:fldCharType="begin"/>
                            </w:r>
                            <w:r w:rsidR="00A442FA">
                              <w:instrText>USERPROPERTY WorkWebPage</w:instrText>
                            </w:r>
                            <w:r>
                              <w:fldChar w:fldCharType="separate"/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>错误</w:instrText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 xml:space="preserve">! </w:instrText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>未知的用户属性名称。</w:instrText>
                            </w:r>
                            <w:r>
                              <w:fldChar w:fldCharType="end"/>
                            </w:r>
                            <w:r>
                              <w:fldChar w:fldCharType="separate"/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>错误</w:instrText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 xml:space="preserve">! </w:instrText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instrText>未知的用户属性名称。</w:instrText>
                            </w:r>
                            <w:r>
                              <w:fldChar w:fldCharType="end"/>
                            </w:r>
                            <w:r w:rsidR="00A442FA">
                              <w:instrText>\* MERGEFORMAT</w:instrText>
                            </w:r>
                            <w:r>
                              <w:fldChar w:fldCharType="separate"/>
                            </w:r>
                            <w:r w:rsidR="005B4373" w:rsidRPr="005B4373">
                              <w:rPr>
                                <w:rFonts w:hint="eastAsia"/>
                                <w:lang w:val="zh-CN"/>
                              </w:rPr>
                              <w:t>错误</w:t>
                            </w:r>
                            <w:r w:rsidR="005B4373" w:rsidRPr="005B4373">
                              <w:rPr>
                                <w:rFonts w:hint="eastAsia"/>
                                <w:lang w:val="zh-CN"/>
                              </w:rPr>
                              <w:t xml:space="preserve">! </w:t>
                            </w:r>
                            <w:r w:rsidR="005B4373">
                              <w:rPr>
                                <w:rFonts w:hint="eastAsia"/>
                                <w:b/>
                                <w:noProof/>
                              </w:rPr>
                              <w:t>未知的用户属性名称。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57" o:spid="_x0000_s1026" type="#_x0000_t202" style="position:absolute;margin-left:568.6pt;margin-top:533.45pt;width:227pt;height:42.55pt;z-index:25173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" filled="f" stroked="f">
                <v:textbox inset=",0,,0">
                  <w:txbxContent>
                    <w:p w:rsidR="007C2F99" w:rsidRDefault="007C2F99" w:rsidP="008A6325">
                      <w:pPr>
                        <w:pStyle w:val="a5"/>
                        <w:snapToGrid w:val="0"/>
                      </w:pPr>
                      <w:r>
                        <w:fldChar w:fldCharType="begin"/>
                      </w:r>
                      <w:r w:rsidR="00A442FA">
                        <w:instrText>PLACEHOLDER</w:instrText>
                      </w:r>
                      <w:r>
                        <w:fldChar w:fldCharType="begin"/>
                      </w:r>
                      <w:r w:rsidR="00A442FA">
                        <w:instrText>IF</w:instrText>
                      </w:r>
                      <w:r>
                        <w:fldChar w:fldCharType="begin"/>
                      </w:r>
                      <w:r w:rsidR="00A442FA">
                        <w:instrText>USERPROPERTY WorkStreet</w:instrText>
                      </w:r>
                      <w:r w:rsidR="005B4373">
                        <w:fldChar w:fldCharType="separate"/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>错误</w:instrText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 xml:space="preserve">! </w:instrText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>未知的用户属性名称。</w:instrText>
                      </w:r>
                      <w:r>
                        <w:fldChar w:fldCharType="end"/>
                      </w:r>
                      <w:r w:rsidR="00A442FA">
                        <w:instrText>=“” “[</w:instrText>
                      </w:r>
                      <w:r w:rsidR="00A442FA">
                        <w:instrText>街道地址</w:instrText>
                      </w:r>
                      <w:r w:rsidR="00A442FA">
                        <w:instrText>]”</w:instrText>
                      </w:r>
                      <w:r>
                        <w:fldChar w:fldCharType="begin"/>
                      </w:r>
                      <w:r w:rsidR="00A442FA">
                        <w:instrText>USERPROPERTY WorkStreet</w:instrText>
                      </w:r>
                      <w:r>
                        <w:fldChar w:fldCharType="separate"/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>错误</w:instrText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 xml:space="preserve">! </w:instrText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>未知的用户属性名称。</w:instrText>
                      </w:r>
                      <w:r>
                        <w:fldChar w:fldCharType="end"/>
                      </w:r>
                      <w:r>
                        <w:fldChar w:fldCharType="separate"/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>错误</w:instrText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 xml:space="preserve">! </w:instrText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>未知的用户属性名称。</w:instrText>
                      </w:r>
                      <w:r>
                        <w:fldChar w:fldCharType="end"/>
                      </w:r>
                      <w:r w:rsidR="00A442FA">
                        <w:instrText>\* MERGEFORMAT</w:instrText>
                      </w:r>
                      <w:r>
                        <w:fldChar w:fldCharType="separate"/>
                      </w:r>
                      <w:r w:rsidR="005B4373" w:rsidRPr="005B4373">
                        <w:rPr>
                          <w:rFonts w:hint="eastAsia"/>
                          <w:lang w:val="zh-CN"/>
                        </w:rPr>
                        <w:t>错误</w:t>
                      </w:r>
                      <w:r w:rsidR="005B4373" w:rsidRPr="005B4373">
                        <w:rPr>
                          <w:rFonts w:hint="eastAsia"/>
                          <w:lang w:val="zh-CN"/>
                        </w:rPr>
                        <w:t xml:space="preserve">! </w:t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t>未知的用户属性名称。</w:t>
                      </w:r>
                      <w:r>
                        <w:fldChar w:fldCharType="end"/>
                      </w:r>
                      <w:r w:rsidR="00A442FA">
                        <w:rPr>
                          <w:lang w:val="zh-CN"/>
                        </w:rPr>
                        <w:t xml:space="preserve"> </w:t>
                      </w:r>
                      <w:r>
                        <w:fldChar w:fldCharType="begin"/>
                      </w:r>
                      <w:r w:rsidR="00A442FA">
                        <w:instrText>PLACEHOLDER</w:instrText>
                      </w:r>
                      <w:r>
                        <w:fldChar w:fldCharType="begin"/>
                      </w:r>
                      <w:r w:rsidR="00A442FA">
                        <w:instrText>IF</w:instrText>
                      </w:r>
                      <w:r>
                        <w:fldChar w:fldCharType="begin"/>
                      </w:r>
                      <w:r w:rsidR="00A442FA">
                        <w:instrText>USERPROPERTY WorkCity</w:instrText>
                      </w:r>
                      <w:r w:rsidR="005B4373">
                        <w:fldChar w:fldCharType="separate"/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>错误</w:instrText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 xml:space="preserve">! </w:instrText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>未知的用户属性名称。</w:instrText>
                      </w:r>
                      <w:r>
                        <w:fldChar w:fldCharType="end"/>
                      </w:r>
                      <w:r w:rsidR="00A442FA">
                        <w:instrText>=“” “[</w:instrText>
                      </w:r>
                      <w:r w:rsidR="00A442FA">
                        <w:instrText>城市</w:instrText>
                      </w:r>
                      <w:r w:rsidR="00A442FA">
                        <w:instrText>]”</w:instrText>
                      </w:r>
                      <w:r>
                        <w:fldChar w:fldCharType="begin"/>
                      </w:r>
                      <w:r w:rsidR="00A442FA">
                        <w:instrText>USERPROPERTY WorkCity</w:instrText>
                      </w:r>
                      <w:r>
                        <w:fldChar w:fldCharType="separate"/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>错误</w:instrText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 xml:space="preserve">! </w:instrText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>未知的用户属性名称。</w:instrText>
                      </w:r>
                      <w:r>
                        <w:fldChar w:fldCharType="end"/>
                      </w:r>
                      <w:r>
                        <w:fldChar w:fldCharType="separate"/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>错误</w:instrText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 xml:space="preserve">! </w:instrText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>未知的用户属性名称。</w:instrText>
                      </w:r>
                      <w:r>
                        <w:fldChar w:fldCharType="end"/>
                      </w:r>
                      <w:r w:rsidR="00A442FA">
                        <w:instrText>\* MERGEFORMAT</w:instrText>
                      </w:r>
                      <w:r>
                        <w:fldChar w:fldCharType="separate"/>
                      </w:r>
                      <w:r w:rsidR="005B4373" w:rsidRPr="005B4373">
                        <w:rPr>
                          <w:rFonts w:hint="eastAsia"/>
                          <w:lang w:val="zh-CN"/>
                        </w:rPr>
                        <w:t>错误</w:t>
                      </w:r>
                      <w:r w:rsidR="005B4373" w:rsidRPr="005B4373">
                        <w:rPr>
                          <w:rFonts w:hint="eastAsia"/>
                          <w:lang w:val="zh-CN"/>
                        </w:rPr>
                        <w:t xml:space="preserve">! </w:t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t>未知的用户属性名称。</w:t>
                      </w:r>
                      <w:r>
                        <w:fldChar w:fldCharType="end"/>
                      </w:r>
                      <w:r w:rsidR="00A442FA">
                        <w:rPr>
                          <w:lang w:val="zh-CN"/>
                        </w:rPr>
                        <w:t xml:space="preserve">, </w:t>
                      </w:r>
                      <w:r>
                        <w:fldChar w:fldCharType="begin"/>
                      </w:r>
                      <w:r w:rsidR="00A442FA">
                        <w:instrText>PLACEHOLDER</w:instrText>
                      </w:r>
                      <w:r>
                        <w:fldChar w:fldCharType="begin"/>
                      </w:r>
                      <w:r w:rsidR="00A442FA">
                        <w:instrText>IF</w:instrText>
                      </w:r>
                      <w:r>
                        <w:fldChar w:fldCharType="begin"/>
                      </w:r>
                      <w:r w:rsidR="00A442FA">
                        <w:instrText>USERPROPERTY WorkState</w:instrText>
                      </w:r>
                      <w:r w:rsidR="005B4373">
                        <w:fldChar w:fldCharType="separate"/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>错误</w:instrText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 xml:space="preserve">! </w:instrText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>未知的用户属性名称。</w:instrText>
                      </w:r>
                      <w:r>
                        <w:fldChar w:fldCharType="end"/>
                      </w:r>
                      <w:r w:rsidR="00A442FA">
                        <w:instrText>=“” “[</w:instrText>
                      </w:r>
                      <w:r w:rsidR="00A442FA">
                        <w:instrText>省</w:instrText>
                      </w:r>
                      <w:r w:rsidR="00A442FA">
                        <w:instrText>/</w:instrText>
                      </w:r>
                      <w:r w:rsidR="00A442FA">
                        <w:instrText>直辖市</w:instrText>
                      </w:r>
                      <w:r w:rsidR="00A442FA">
                        <w:instrText>/</w:instrText>
                      </w:r>
                      <w:r w:rsidR="00A442FA">
                        <w:instrText>自治区</w:instrText>
                      </w:r>
                      <w:r w:rsidR="00A442FA">
                        <w:instrText>]”</w:instrText>
                      </w:r>
                      <w:r>
                        <w:fldChar w:fldCharType="begin"/>
                      </w:r>
                      <w:r w:rsidR="00A442FA">
                        <w:instrText>USERPROPERTY WorkState</w:instrText>
                      </w:r>
                      <w:r>
                        <w:fldChar w:fldCharType="separate"/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>错误</w:instrText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 xml:space="preserve">! </w:instrText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>未知的用户属性名称。</w:instrText>
                      </w:r>
                      <w:r>
                        <w:fldChar w:fldCharType="end"/>
                      </w:r>
                      <w:r>
                        <w:fldChar w:fldCharType="separate"/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>错误</w:instrText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 xml:space="preserve">! </w:instrText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>未知的用户属性名称。</w:instrText>
                      </w:r>
                      <w:r>
                        <w:fldChar w:fldCharType="end"/>
                      </w:r>
                      <w:r w:rsidR="00A442FA">
                        <w:instrText>\* MERGEFORMAT</w:instrText>
                      </w:r>
                      <w:r>
                        <w:fldChar w:fldCharType="separate"/>
                      </w:r>
                      <w:r w:rsidR="005B4373" w:rsidRPr="005B4373">
                        <w:rPr>
                          <w:rFonts w:hint="eastAsia"/>
                          <w:lang w:val="zh-CN"/>
                        </w:rPr>
                        <w:t>错误</w:t>
                      </w:r>
                      <w:r w:rsidR="005B4373" w:rsidRPr="005B4373">
                        <w:rPr>
                          <w:rFonts w:hint="eastAsia"/>
                          <w:lang w:val="zh-CN"/>
                        </w:rPr>
                        <w:t xml:space="preserve">! </w:t>
                      </w:r>
                      <w:r w:rsidR="005B4373" w:rsidRPr="005B4373">
                        <w:rPr>
                          <w:rFonts w:hint="eastAsia"/>
                          <w:lang w:val="zh-CN"/>
                        </w:rPr>
                        <w:t>未知的用户属性名称。</w:t>
                      </w:r>
                      <w:r>
                        <w:fldChar w:fldCharType="end"/>
                      </w:r>
                      <w:r w:rsidR="00A442FA">
                        <w:rPr>
                          <w:lang w:val="zh-CN"/>
                        </w:rPr>
                        <w:t xml:space="preserve"> </w:t>
                      </w:r>
                      <w:r>
                        <w:fldChar w:fldCharType="begin"/>
                      </w:r>
                      <w:r w:rsidR="00A442FA">
                        <w:instrText>PLACEHOLDER</w:instrText>
                      </w:r>
                      <w:r>
                        <w:fldChar w:fldCharType="begin"/>
                      </w:r>
                      <w:r w:rsidR="00A442FA">
                        <w:instrText>IF</w:instrText>
                      </w:r>
                      <w:r>
                        <w:fldChar w:fldCharType="begin"/>
                      </w:r>
                      <w:r w:rsidR="00A442FA">
                        <w:instrText>USERPROPERTY WorkZip</w:instrText>
                      </w:r>
                      <w:r w:rsidR="005B4373">
                        <w:fldChar w:fldCharType="separate"/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>错误</w:instrText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 xml:space="preserve">! </w:instrText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>未知的用户属性名称。</w:instrText>
                      </w:r>
                      <w:r>
                        <w:fldChar w:fldCharType="end"/>
                      </w:r>
                      <w:r w:rsidR="00A442FA">
                        <w:instrText>=“” “[</w:instrText>
                      </w:r>
                      <w:r w:rsidR="00A442FA">
                        <w:instrText>邮政编码</w:instrText>
                      </w:r>
                      <w:r w:rsidR="00A442FA">
                        <w:instrText>]”</w:instrText>
                      </w:r>
                      <w:r>
                        <w:fldChar w:fldCharType="begin"/>
                      </w:r>
                      <w:r w:rsidR="00A442FA">
                        <w:instrText>USERPROPERTY WorkZip</w:instrText>
                      </w:r>
                      <w:r>
                        <w:fldChar w:fldCharType="separate"/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>错误</w:instrText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 xml:space="preserve">! </w:instrText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>未知的用户属性名称。</w:instrText>
                      </w:r>
                      <w:r>
                        <w:fldChar w:fldCharType="end"/>
                      </w:r>
                      <w:r>
                        <w:fldChar w:fldCharType="separate"/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>错误</w:instrText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 xml:space="preserve">! </w:instrText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>未知的用户属性名称。</w:instrText>
                      </w:r>
                      <w:r>
                        <w:fldChar w:fldCharType="end"/>
                      </w:r>
                      <w:r w:rsidR="00A442FA">
                        <w:instrText>\* MERGEFORMAT</w:instrText>
                      </w:r>
                      <w:r>
                        <w:fldChar w:fldCharType="separate"/>
                      </w:r>
                      <w:r w:rsidR="005B4373" w:rsidRPr="005B4373">
                        <w:rPr>
                          <w:rFonts w:hint="eastAsia"/>
                          <w:lang w:val="zh-CN"/>
                        </w:rPr>
                        <w:t>错误</w:t>
                      </w:r>
                      <w:r w:rsidR="005B4373" w:rsidRPr="005B4373">
                        <w:rPr>
                          <w:rFonts w:hint="eastAsia"/>
                          <w:lang w:val="zh-CN"/>
                        </w:rPr>
                        <w:t xml:space="preserve">! </w:t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t>未知的用户属性名称。</w:t>
                      </w:r>
                      <w:r>
                        <w:fldChar w:fldCharType="end"/>
                      </w:r>
                      <w:r w:rsidR="00A442FA">
                        <w:br/>
                      </w:r>
                      <w:r w:rsidR="00A442FA">
                        <w:rPr>
                          <w:lang w:val="zh-CN"/>
                        </w:rPr>
                        <w:t>电话</w:t>
                      </w:r>
                      <w:r w:rsidR="00A442FA">
                        <w:rPr>
                          <w:color w:val="BDC4A5"/>
                          <w:lang w:val="zh-CN"/>
                        </w:rPr>
                        <w:t xml:space="preserve">: </w:t>
                      </w:r>
                      <w:r>
                        <w:fldChar w:fldCharType="begin"/>
                      </w:r>
                      <w:r w:rsidR="00A442FA">
                        <w:instrText>PLACEHOLDER</w:instrText>
                      </w:r>
                      <w:r>
                        <w:fldChar w:fldCharType="begin"/>
                      </w:r>
                      <w:r w:rsidR="00A442FA">
                        <w:instrText>IF</w:instrText>
                      </w:r>
                      <w:r>
                        <w:fldChar w:fldCharType="begin"/>
                      </w:r>
                      <w:r w:rsidR="00A442FA">
                        <w:instrText>USERPROPERTY Work</w:instrText>
                      </w:r>
                      <w:r w:rsidR="005B4373">
                        <w:fldChar w:fldCharType="separate"/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>错误</w:instrText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 xml:space="preserve">! </w:instrText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>未知的用户属性名称。</w:instrText>
                      </w:r>
                      <w:r>
                        <w:fldChar w:fldCharType="end"/>
                      </w:r>
                      <w:r w:rsidR="00A442FA">
                        <w:instrText>=“” “[</w:instrText>
                      </w:r>
                      <w:r w:rsidR="00A442FA">
                        <w:instrText>您的电话</w:instrText>
                      </w:r>
                      <w:r w:rsidR="00A442FA">
                        <w:instrText>]”</w:instrText>
                      </w:r>
                      <w:r>
                        <w:fldChar w:fldCharType="begin"/>
                      </w:r>
                      <w:r w:rsidR="00A442FA">
                        <w:instrText>USERPROPERTY Work</w:instrText>
                      </w:r>
                      <w:r>
                        <w:fldChar w:fldCharType="separate"/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>错误</w:instrText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 xml:space="preserve">! </w:instrText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>未知的用户属性名称。</w:instrText>
                      </w:r>
                      <w:r>
                        <w:fldChar w:fldCharType="end"/>
                      </w:r>
                      <w:r>
                        <w:fldChar w:fldCharType="separate"/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>错误</w:instrText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 xml:space="preserve">! </w:instrText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>未知的用户属性名称。</w:instrText>
                      </w:r>
                      <w:r>
                        <w:fldChar w:fldCharType="end"/>
                      </w:r>
                      <w:r w:rsidR="00A442FA">
                        <w:instrText>\* MERGEFORMAT</w:instrText>
                      </w:r>
                      <w:r>
                        <w:fldChar w:fldCharType="separate"/>
                      </w:r>
                      <w:r w:rsidR="005B4373" w:rsidRPr="005B4373">
                        <w:rPr>
                          <w:rFonts w:hint="eastAsia"/>
                          <w:lang w:val="zh-CN"/>
                        </w:rPr>
                        <w:t>错误</w:t>
                      </w:r>
                      <w:r w:rsidR="005B4373" w:rsidRPr="005B4373">
                        <w:rPr>
                          <w:rFonts w:hint="eastAsia"/>
                          <w:lang w:val="zh-CN"/>
                        </w:rPr>
                        <w:t xml:space="preserve">! </w:t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t>未知的用户属性名称。</w:t>
                      </w:r>
                      <w:r>
                        <w:fldChar w:fldCharType="end"/>
                      </w:r>
                      <w:r w:rsidR="00A442FA">
                        <w:rPr>
                          <w:lang w:val="zh-CN"/>
                        </w:rPr>
                        <w:t xml:space="preserve"> </w:t>
                      </w:r>
                      <w:r w:rsidR="00A442FA">
                        <w:rPr>
                          <w:lang w:val="zh-CN"/>
                        </w:rPr>
                        <w:t>网络</w:t>
                      </w:r>
                      <w:r w:rsidR="00A442FA">
                        <w:rPr>
                          <w:lang w:val="zh-CN"/>
                        </w:rPr>
                        <w:t xml:space="preserve">: </w:t>
                      </w:r>
                      <w:r>
                        <w:fldChar w:fldCharType="begin"/>
                      </w:r>
                      <w:r w:rsidR="00A442FA">
                        <w:instrText>PLACEHOLDER</w:instrText>
                      </w:r>
                      <w:r>
                        <w:fldChar w:fldCharType="begin"/>
                      </w:r>
                      <w:r w:rsidR="00A442FA">
                        <w:instrText>IF</w:instrText>
                      </w:r>
                      <w:r>
                        <w:fldChar w:fldCharType="begin"/>
                      </w:r>
                      <w:r w:rsidR="00A442FA">
                        <w:instrText>USERPROPERTY WorkWebPage</w:instrText>
                      </w:r>
                      <w:r w:rsidR="005B4373">
                        <w:fldChar w:fldCharType="separate"/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>错误</w:instrText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 xml:space="preserve">! </w:instrText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>未知的用户属性名称。</w:instrText>
                      </w:r>
                      <w:r>
                        <w:fldChar w:fldCharType="end"/>
                      </w:r>
                      <w:r w:rsidR="00A442FA">
                        <w:instrText>=“” “[</w:instrText>
                      </w:r>
                      <w:r w:rsidR="00A442FA">
                        <w:instrText>网络地址</w:instrText>
                      </w:r>
                      <w:r w:rsidR="00A442FA">
                        <w:instrText>]”</w:instrText>
                      </w:r>
                      <w:r>
                        <w:fldChar w:fldCharType="begin"/>
                      </w:r>
                      <w:r w:rsidR="00A442FA">
                        <w:instrText>USERPROPERTY WorkWebPage</w:instrText>
                      </w:r>
                      <w:r>
                        <w:fldChar w:fldCharType="separate"/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>错误</w:instrText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 xml:space="preserve">! </w:instrText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>未知的用户属性名称。</w:instrText>
                      </w:r>
                      <w:r>
                        <w:fldChar w:fldCharType="end"/>
                      </w:r>
                      <w:r>
                        <w:fldChar w:fldCharType="separate"/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>错误</w:instrText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 xml:space="preserve">! </w:instrText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instrText>未知的用户属性名称。</w:instrText>
                      </w:r>
                      <w:r>
                        <w:fldChar w:fldCharType="end"/>
                      </w:r>
                      <w:r w:rsidR="00A442FA">
                        <w:instrText>\* MERGEFORMAT</w:instrText>
                      </w:r>
                      <w:r>
                        <w:fldChar w:fldCharType="separate"/>
                      </w:r>
                      <w:r w:rsidR="005B4373" w:rsidRPr="005B4373">
                        <w:rPr>
                          <w:rFonts w:hint="eastAsia"/>
                          <w:lang w:val="zh-CN"/>
                        </w:rPr>
                        <w:t>错误</w:t>
                      </w:r>
                      <w:r w:rsidR="005B4373" w:rsidRPr="005B4373">
                        <w:rPr>
                          <w:rFonts w:hint="eastAsia"/>
                          <w:lang w:val="zh-CN"/>
                        </w:rPr>
                        <w:t xml:space="preserve">! </w:t>
                      </w:r>
                      <w:r w:rsidR="005B4373">
                        <w:rPr>
                          <w:rFonts w:hint="eastAsia"/>
                          <w:b/>
                          <w:noProof/>
                        </w:rPr>
                        <w:t>未知的用户属性名称。</w:t>
                      </w:r>
                      <w:r>
                        <w:fldChar w:fldCharType="end"/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07779E4" wp14:editId="128BEE48">
                <wp:simplePos x="0" y="0"/>
                <wp:positionH relativeFrom="page">
                  <wp:posOffset>7653020</wp:posOffset>
                </wp:positionH>
                <wp:positionV relativeFrom="page">
                  <wp:posOffset>6252210</wp:posOffset>
                </wp:positionV>
                <wp:extent cx="2451100" cy="522605"/>
                <wp:effectExtent l="0" t="0" r="0" b="10795"/>
                <wp:wrapTight wrapText="bothSides">
                  <wp:wrapPolygon edited="0">
                    <wp:start x="224" y="0"/>
                    <wp:lineTo x="224" y="20996"/>
                    <wp:lineTo x="21040" y="20996"/>
                    <wp:lineTo x="21040" y="0"/>
                    <wp:lineTo x="224" y="0"/>
                  </wp:wrapPolygon>
                </wp:wrapTight>
                <wp:docPr id="76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100" cy="522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D70A2D">
                            <w:pPr>
                              <w:pStyle w:val="a9"/>
                            </w:pPr>
                            <w:r w:rsidRPr="00D70A2D">
                              <w:rPr>
                                <w:rFonts w:hint="eastAsia"/>
                                <w:lang w:val="zh-CN"/>
                              </w:rPr>
                              <w:t>当读者打开时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8" o:spid="_x0000_s1027" type="#_x0000_t202" style="position:absolute;margin-left:602.6pt;margin-top:492.3pt;width:193pt;height:41.15pt;z-index:25173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" filled="f" stroked="f">
                <v:textbox inset=",0,,0">
                  <w:txbxContent>
                    <w:p w:rsidR="007C2F99" w:rsidRDefault="00D70A2D">
                      <w:pPr>
                        <w:pStyle w:val="a9"/>
                      </w:pPr>
                      <w:r w:rsidRPr="00D70A2D">
                        <w:rPr>
                          <w:rFonts w:hint="eastAsia"/>
                          <w:lang w:val="zh-CN"/>
                        </w:rPr>
                        <w:t>当读者打开时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D40FA74" wp14:editId="60D4F3C1">
                <wp:simplePos x="0" y="0"/>
                <wp:positionH relativeFrom="page">
                  <wp:posOffset>3089910</wp:posOffset>
                </wp:positionH>
                <wp:positionV relativeFrom="page">
                  <wp:posOffset>6211570</wp:posOffset>
                </wp:positionV>
                <wp:extent cx="365760" cy="274320"/>
                <wp:effectExtent l="0" t="0" r="0" b="5080"/>
                <wp:wrapTight wrapText="bothSides">
                  <wp:wrapPolygon edited="0">
                    <wp:start x="1500" y="0"/>
                    <wp:lineTo x="1500" y="20000"/>
                    <wp:lineTo x="18000" y="20000"/>
                    <wp:lineTo x="18000" y="0"/>
                    <wp:lineTo x="1500" y="0"/>
                  </wp:wrapPolygon>
                </wp:wrapTight>
                <wp:docPr id="72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A442FA">
                            <w:pPr>
                              <w:pStyle w:val="BodyTextRight"/>
                            </w:pPr>
                            <w:r>
                              <w:rPr>
                                <w:lang w:val="zh-CN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" o:spid="_x0000_s1028" type="#_x0000_t202" style="position:absolute;margin-left:243.3pt;margin-top:489.1pt;width:28.8pt;height:21.6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" filled="f" stroked="f">
                <v:textbox inset=",0,,0">
                  <w:txbxContent>
                    <w:p w:rsidR="007C2F99" w:rsidRDefault="00A442FA">
                      <w:pPr>
                        <w:pStyle w:val="BodyTextRight"/>
                      </w:pPr>
                      <w:r>
                        <w:rPr>
                          <w:lang w:val="zh-CN"/>
                        </w:rPr>
                        <w:t>00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498151E" wp14:editId="396F1037">
                <wp:simplePos x="0" y="0"/>
                <wp:positionH relativeFrom="page">
                  <wp:posOffset>671830</wp:posOffset>
                </wp:positionH>
                <wp:positionV relativeFrom="page">
                  <wp:posOffset>6211570</wp:posOffset>
                </wp:positionV>
                <wp:extent cx="2286000" cy="594360"/>
                <wp:effectExtent l="0" t="0" r="0" b="15240"/>
                <wp:wrapTight wrapText="bothSides">
                  <wp:wrapPolygon edited="0">
                    <wp:start x="240" y="0"/>
                    <wp:lineTo x="240" y="21231"/>
                    <wp:lineTo x="21120" y="21231"/>
                    <wp:lineTo x="21120" y="0"/>
                    <wp:lineTo x="240" y="0"/>
                  </wp:wrapPolygon>
                </wp:wrapTight>
                <wp:docPr id="6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59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70A2D" w:rsidRDefault="00D70A2D" w:rsidP="00D70A2D">
                            <w:pPr>
                              <w:pStyle w:val="a7"/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D70A2D">
                              <w:t>-</w:t>
                            </w:r>
                            <w:r w:rsidRPr="00D70A2D">
                              <w:rPr>
                                <w:rFonts w:hint="eastAsia"/>
                              </w:rPr>
                              <w:t>当读者打开折页册时，这将是他们最先看到的文字</w:t>
                            </w:r>
                            <w:r>
                              <w:rPr>
                                <w:lang w:val="zh-CN"/>
                              </w:rPr>
                              <w:t>.</w:t>
                            </w:r>
                          </w:p>
                          <w:p w:rsidR="007C2F99" w:rsidRDefault="00A442FA">
                            <w:pPr>
                              <w:pStyle w:val="a7"/>
                            </w:pPr>
                            <w:r>
                              <w:rPr>
                                <w:lang w:val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" o:spid="_x0000_s1029" type="#_x0000_t202" style="position:absolute;margin-left:52.9pt;margin-top:489.1pt;width:180pt;height:46.8pt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" filled="f" stroked="f">
                <v:textbox inset=",0,,0">
                  <w:txbxContent>
                    <w:p w:rsidR="00D70A2D" w:rsidRDefault="00D70A2D" w:rsidP="00D70A2D">
                      <w:pPr>
                        <w:pStyle w:val="a7"/>
                      </w:pPr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D70A2D">
                        <w:t>-</w:t>
                      </w:r>
                      <w:r w:rsidRPr="00D70A2D">
                        <w:rPr>
                          <w:rFonts w:hint="eastAsia"/>
                        </w:rPr>
                        <w:t>当读者打开折页册时，这将是他们最先看到的文字</w:t>
                      </w:r>
                      <w:r>
                        <w:rPr>
                          <w:lang w:val="zh-CN"/>
                        </w:rPr>
                        <w:t>.</w:t>
                      </w:r>
                    </w:p>
                    <w:p w:rsidR="007C2F99" w:rsidRDefault="00A442FA">
                      <w:pPr>
                        <w:pStyle w:val="a7"/>
                      </w:pPr>
                      <w:r>
                        <w:rPr>
                          <w:lang w:val="zh-CN"/>
                        </w:rPr>
                        <w:t xml:space="preserve"> 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4CDF288" wp14:editId="1BDE4278">
                <wp:simplePos x="0" y="0"/>
                <wp:positionH relativeFrom="page">
                  <wp:posOffset>3089910</wp:posOffset>
                </wp:positionH>
                <wp:positionV relativeFrom="page">
                  <wp:posOffset>5617210</wp:posOffset>
                </wp:positionV>
                <wp:extent cx="365760" cy="274320"/>
                <wp:effectExtent l="0" t="0" r="0" b="5080"/>
                <wp:wrapTight wrapText="bothSides">
                  <wp:wrapPolygon edited="0">
                    <wp:start x="1500" y="0"/>
                    <wp:lineTo x="1500" y="20000"/>
                    <wp:lineTo x="18000" y="20000"/>
                    <wp:lineTo x="18000" y="0"/>
                    <wp:lineTo x="1500" y="0"/>
                  </wp:wrapPolygon>
                </wp:wrapTight>
                <wp:docPr id="54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A442FA">
                            <w:pPr>
                              <w:pStyle w:val="BodyTextRight"/>
                            </w:pPr>
                            <w:r>
                              <w:rPr>
                                <w:lang w:val="zh-CN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030" type="#_x0000_t202" style="position:absolute;margin-left:243.3pt;margin-top:442.3pt;width:28.8pt;height:21.6pt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" filled="f" stroked="f">
                <v:textbox inset=",0,,0">
                  <w:txbxContent>
                    <w:p w:rsidR="007C2F99" w:rsidRDefault="00A442FA">
                      <w:pPr>
                        <w:pStyle w:val="BodyTextRight"/>
                      </w:pPr>
                      <w:r>
                        <w:rPr>
                          <w:lang w:val="zh-CN"/>
                        </w:rPr>
                        <w:t>00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8A8C132" wp14:editId="3D087F92">
                <wp:simplePos x="0" y="0"/>
                <wp:positionH relativeFrom="page">
                  <wp:posOffset>3089910</wp:posOffset>
                </wp:positionH>
                <wp:positionV relativeFrom="page">
                  <wp:posOffset>5159375</wp:posOffset>
                </wp:positionV>
                <wp:extent cx="365760" cy="274320"/>
                <wp:effectExtent l="0" t="0" r="0" b="5080"/>
                <wp:wrapTight wrapText="bothSides">
                  <wp:wrapPolygon edited="0">
                    <wp:start x="1500" y="0"/>
                    <wp:lineTo x="1500" y="20000"/>
                    <wp:lineTo x="18000" y="20000"/>
                    <wp:lineTo x="18000" y="0"/>
                    <wp:lineTo x="1500" y="0"/>
                  </wp:wrapPolygon>
                </wp:wrapTight>
                <wp:docPr id="51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A442FA">
                            <w:pPr>
                              <w:pStyle w:val="BodyTextRight"/>
                            </w:pPr>
                            <w:r>
                              <w:rPr>
                                <w:lang w:val="zh-CN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" o:spid="_x0000_s1031" type="#_x0000_t202" style="position:absolute;margin-left:243.3pt;margin-top:406.25pt;width:28.8pt;height:21.6pt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" filled="f" stroked="f">
                <v:textbox inset=",0,,0">
                  <w:txbxContent>
                    <w:p w:rsidR="007C2F99" w:rsidRDefault="00A442FA">
                      <w:pPr>
                        <w:pStyle w:val="BodyTextRight"/>
                      </w:pPr>
                      <w:r>
                        <w:rPr>
                          <w:lang w:val="zh-CN"/>
                        </w:rPr>
                        <w:t>00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A12C6CE" wp14:editId="0D617A3F">
                <wp:simplePos x="0" y="0"/>
                <wp:positionH relativeFrom="page">
                  <wp:posOffset>671830</wp:posOffset>
                </wp:positionH>
                <wp:positionV relativeFrom="page">
                  <wp:posOffset>4634865</wp:posOffset>
                </wp:positionV>
                <wp:extent cx="2286000" cy="508000"/>
                <wp:effectExtent l="0" t="0" r="0" b="0"/>
                <wp:wrapTight wrapText="bothSides">
                  <wp:wrapPolygon edited="0">
                    <wp:start x="240" y="1080"/>
                    <wp:lineTo x="240" y="19440"/>
                    <wp:lineTo x="21120" y="19440"/>
                    <wp:lineTo x="21120" y="1080"/>
                    <wp:lineTo x="240" y="1080"/>
                  </wp:wrapPolygon>
                </wp:wrapTight>
                <wp:docPr id="35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70A2D" w:rsidRDefault="00D70A2D" w:rsidP="00D70A2D">
                            <w:pPr>
                              <w:pStyle w:val="1"/>
                            </w:pPr>
                            <w:r w:rsidRPr="00D70A2D">
                              <w:rPr>
                                <w:rFonts w:hint="eastAsia"/>
                                <w:b/>
                                <w:lang w:val="zh-CN"/>
                              </w:rPr>
                              <w:t>读者</w:t>
                            </w:r>
                          </w:p>
                          <w:p w:rsidR="00D70A2D" w:rsidRDefault="00D70A2D">
                            <w:pPr>
                              <w:pStyle w:val="1"/>
                            </w:pPr>
                          </w:p>
                          <w:p w:rsidR="007C2F99" w:rsidRPr="00D70A2D" w:rsidRDefault="00A442FA">
                            <w:pPr>
                              <w:pStyle w:val="1"/>
                            </w:pPr>
                            <w:r w:rsidRPr="00D70A2D">
                              <w:t>por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32" type="#_x0000_t202" style="position:absolute;margin-left:52.9pt;margin-top:364.95pt;width:180pt;height:40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" filled="f" stroked="f">
                <v:textbox inset=",7.2pt,,7.2pt">
                  <w:txbxContent>
                    <w:p w:rsidR="00D70A2D" w:rsidRDefault="00D70A2D" w:rsidP="00D70A2D">
                      <w:pPr>
                        <w:pStyle w:val="1"/>
                      </w:pPr>
                      <w:r w:rsidRPr="00D70A2D">
                        <w:rPr>
                          <w:rFonts w:hint="eastAsia"/>
                          <w:b/>
                          <w:lang w:val="zh-CN"/>
                        </w:rPr>
                        <w:t>读者</w:t>
                      </w:r>
                    </w:p>
                    <w:p w:rsidR="00D70A2D" w:rsidRDefault="00D70A2D">
                      <w:pPr>
                        <w:pStyle w:val="1"/>
                      </w:pPr>
                    </w:p>
                    <w:p w:rsidR="007C2F99" w:rsidRPr="00D70A2D" w:rsidRDefault="00A442FA">
                      <w:pPr>
                        <w:pStyle w:val="1"/>
                      </w:pPr>
                      <w:r w:rsidRPr="00D70A2D">
                        <w:t>por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F9B7935" wp14:editId="3A85DA8B">
                <wp:simplePos x="0" y="0"/>
                <wp:positionH relativeFrom="page">
                  <wp:posOffset>671830</wp:posOffset>
                </wp:positionH>
                <wp:positionV relativeFrom="page">
                  <wp:posOffset>5617210</wp:posOffset>
                </wp:positionV>
                <wp:extent cx="2286000" cy="594360"/>
                <wp:effectExtent l="0" t="0" r="0" b="15240"/>
                <wp:wrapTight wrapText="bothSides">
                  <wp:wrapPolygon edited="0">
                    <wp:start x="240" y="0"/>
                    <wp:lineTo x="240" y="21231"/>
                    <wp:lineTo x="21120" y="21231"/>
                    <wp:lineTo x="21120" y="0"/>
                    <wp:lineTo x="240" y="0"/>
                  </wp:wrapPolygon>
                </wp:wrapTight>
                <wp:docPr id="254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59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70A2D" w:rsidRDefault="00D70A2D" w:rsidP="00D70A2D">
                            <w:pPr>
                              <w:pStyle w:val="a7"/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D70A2D">
                              <w:t>-</w:t>
                            </w:r>
                            <w:r w:rsidRPr="00D70A2D">
                              <w:rPr>
                                <w:rFonts w:hint="eastAsia"/>
                              </w:rPr>
                              <w:t>当读者打开折页册时，这将是他们最先看到的文字</w:t>
                            </w:r>
                            <w:r>
                              <w:rPr>
                                <w:lang w:val="zh-CN"/>
                              </w:rPr>
                              <w:t>.</w:t>
                            </w:r>
                          </w:p>
                          <w:p w:rsidR="007C2F99" w:rsidRDefault="00A442FA">
                            <w:pPr>
                              <w:pStyle w:val="a7"/>
                            </w:pPr>
                            <w:r w:rsidRPr="00D70A2D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33" type="#_x0000_t202" style="position:absolute;margin-left:52.9pt;margin-top:442.3pt;width:180pt;height:46.8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" filled="f" stroked="f">
                <v:textbox inset=",0,,0">
                  <w:txbxContent>
                    <w:p w:rsidR="00D70A2D" w:rsidRDefault="00D70A2D" w:rsidP="00D70A2D">
                      <w:pPr>
                        <w:pStyle w:val="a7"/>
                      </w:pPr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D70A2D">
                        <w:t>-</w:t>
                      </w:r>
                      <w:r w:rsidRPr="00D70A2D">
                        <w:rPr>
                          <w:rFonts w:hint="eastAsia"/>
                        </w:rPr>
                        <w:t>当读者打开折页册时，这将是他们最先看到的文字</w:t>
                      </w:r>
                      <w:r>
                        <w:rPr>
                          <w:lang w:val="zh-CN"/>
                        </w:rPr>
                        <w:t>.</w:t>
                      </w:r>
                    </w:p>
                    <w:p w:rsidR="007C2F99" w:rsidRDefault="00A442FA">
                      <w:pPr>
                        <w:pStyle w:val="a7"/>
                      </w:pPr>
                      <w:r w:rsidRPr="00D70A2D">
                        <w:t xml:space="preserve"> 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C1DDCBD" wp14:editId="60AA1B1F">
                <wp:simplePos x="0" y="0"/>
                <wp:positionH relativeFrom="page">
                  <wp:posOffset>671830</wp:posOffset>
                </wp:positionH>
                <wp:positionV relativeFrom="page">
                  <wp:posOffset>5159375</wp:posOffset>
                </wp:positionV>
                <wp:extent cx="2286000" cy="457200"/>
                <wp:effectExtent l="0" t="0" r="0" b="0"/>
                <wp:wrapTight wrapText="bothSides">
                  <wp:wrapPolygon edited="0">
                    <wp:start x="240" y="0"/>
                    <wp:lineTo x="240" y="20400"/>
                    <wp:lineTo x="21120" y="20400"/>
                    <wp:lineTo x="21120" y="0"/>
                    <wp:lineTo x="240" y="0"/>
                  </wp:wrapPolygon>
                </wp:wrapTight>
                <wp:docPr id="253" name="Text Box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70A2D" w:rsidRDefault="00D70A2D" w:rsidP="00D70A2D">
                            <w:pPr>
                              <w:pStyle w:val="a7"/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D70A2D">
                              <w:t>-</w:t>
                            </w:r>
                            <w:r w:rsidRPr="00D70A2D">
                              <w:rPr>
                                <w:rFonts w:hint="eastAsia"/>
                              </w:rPr>
                              <w:t>当读者打开折页册时，这将是他们最先看到的文字</w:t>
                            </w:r>
                            <w:r>
                              <w:rPr>
                                <w:lang w:val="zh-CN"/>
                              </w:rPr>
                              <w:t>.</w:t>
                            </w:r>
                          </w:p>
                          <w:p w:rsidR="007C2F99" w:rsidRDefault="00A442FA">
                            <w:pPr>
                              <w:pStyle w:val="a7"/>
                            </w:pPr>
                            <w:r>
                              <w:rPr>
                                <w:lang w:val="zh-CN"/>
                              </w:rPr>
                              <w:t>tristique mi.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9" o:spid="_x0000_s1034" type="#_x0000_t202" style="position:absolute;margin-left:52.9pt;margin-top:406.25pt;width:180pt;height:36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" filled="f" stroked="f">
                <v:textbox inset=",0,,0">
                  <w:txbxContent>
                    <w:p w:rsidR="00D70A2D" w:rsidRDefault="00D70A2D" w:rsidP="00D70A2D">
                      <w:pPr>
                        <w:pStyle w:val="a7"/>
                      </w:pPr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D70A2D">
                        <w:t>-</w:t>
                      </w:r>
                      <w:r w:rsidRPr="00D70A2D">
                        <w:rPr>
                          <w:rFonts w:hint="eastAsia"/>
                        </w:rPr>
                        <w:t>当读者打开折页册时，这将是他们最先看到的文字</w:t>
                      </w:r>
                      <w:r>
                        <w:rPr>
                          <w:lang w:val="zh-CN"/>
                        </w:rPr>
                        <w:t>.</w:t>
                      </w:r>
                    </w:p>
                    <w:p w:rsidR="007C2F99" w:rsidRDefault="00A442FA">
                      <w:pPr>
                        <w:pStyle w:val="a7"/>
                      </w:pPr>
                      <w:r>
                        <w:rPr>
                          <w:lang w:val="zh-CN"/>
                        </w:rPr>
                        <w:t>tristique mi.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DF53A4" wp14:editId="2A98C38C">
                <wp:simplePos x="0" y="0"/>
                <wp:positionH relativeFrom="page">
                  <wp:posOffset>671830</wp:posOffset>
                </wp:positionH>
                <wp:positionV relativeFrom="page">
                  <wp:posOffset>3619500</wp:posOffset>
                </wp:positionV>
                <wp:extent cx="2286000" cy="594360"/>
                <wp:effectExtent l="0" t="0" r="0" b="15240"/>
                <wp:wrapTight wrapText="bothSides">
                  <wp:wrapPolygon edited="0">
                    <wp:start x="240" y="0"/>
                    <wp:lineTo x="240" y="21231"/>
                    <wp:lineTo x="21120" y="21231"/>
                    <wp:lineTo x="21120" y="0"/>
                    <wp:lineTo x="240" y="0"/>
                  </wp:wrapPolygon>
                </wp:wrapTight>
                <wp:docPr id="6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59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D70A2D">
                            <w:pPr>
                              <w:pStyle w:val="a7"/>
                            </w:pPr>
                            <w:bookmarkStart w:id="1" w:name="OLE_LINK8"/>
                            <w:bookmarkStart w:id="2" w:name="OLE_LINK9"/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D70A2D">
                              <w:t>-</w:t>
                            </w:r>
                            <w:r w:rsidRPr="00D70A2D">
                              <w:rPr>
                                <w:rFonts w:hint="eastAsia"/>
                              </w:rPr>
                              <w:t>当读者打开折页册时，这将是他们最先看到的文字</w:t>
                            </w:r>
                            <w:bookmarkEnd w:id="1"/>
                            <w:bookmarkEnd w:id="2"/>
                            <w:r>
                              <w:rPr>
                                <w:lang w:val="zh-CN"/>
                              </w:rPr>
                              <w:t>.</w:t>
                            </w:r>
                            <w:r w:rsidR="00A442FA">
                              <w:rPr>
                                <w:lang w:val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35" type="#_x0000_t202" style="position:absolute;margin-left:52.9pt;margin-top:285pt;width:180pt;height:46.8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" filled="f" stroked="f">
                <v:textbox inset=",0,,0">
                  <w:txbxContent>
                    <w:p w:rsidR="007C2F99" w:rsidRDefault="00D70A2D">
                      <w:pPr>
                        <w:pStyle w:val="a7"/>
                      </w:pPr>
                      <w:bookmarkStart w:id="3" w:name="OLE_LINK8"/>
                      <w:bookmarkStart w:id="4" w:name="OLE_LINK9"/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D70A2D">
                        <w:t>-</w:t>
                      </w:r>
                      <w:r w:rsidRPr="00D70A2D">
                        <w:rPr>
                          <w:rFonts w:hint="eastAsia"/>
                        </w:rPr>
                        <w:t>当读者打开折页册时，这将是他们最先看到的文字</w:t>
                      </w:r>
                      <w:bookmarkEnd w:id="3"/>
                      <w:bookmarkEnd w:id="4"/>
                      <w:r>
                        <w:rPr>
                          <w:lang w:val="zh-CN"/>
                        </w:rPr>
                        <w:t>.</w:t>
                      </w:r>
                      <w:r w:rsidR="00A442FA">
                        <w:rPr>
                          <w:lang w:val="zh-CN"/>
                        </w:rPr>
                        <w:t xml:space="preserve"> 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192AD32" wp14:editId="330B411D">
                <wp:simplePos x="0" y="0"/>
                <wp:positionH relativeFrom="page">
                  <wp:posOffset>671830</wp:posOffset>
                </wp:positionH>
                <wp:positionV relativeFrom="page">
                  <wp:posOffset>4213860</wp:posOffset>
                </wp:positionV>
                <wp:extent cx="2743200" cy="457200"/>
                <wp:effectExtent l="0" t="0" r="0" b="0"/>
                <wp:wrapTight wrapText="bothSides">
                  <wp:wrapPolygon edited="0">
                    <wp:start x="200" y="0"/>
                    <wp:lineTo x="200" y="20400"/>
                    <wp:lineTo x="21200" y="20400"/>
                    <wp:lineTo x="21200" y="0"/>
                    <wp:lineTo x="200" y="0"/>
                  </wp:wrapPolygon>
                </wp:wrapTight>
                <wp:docPr id="60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D70A2D">
                            <w:r w:rsidRPr="00D70A2D">
                              <w:rPr>
                                <w:rFonts w:hint="eastAsia"/>
                                <w:b/>
                                <w:color w:val="43541D"/>
                                <w:sz w:val="20"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  <w:color w:val="43541D"/>
                                <w:sz w:val="20"/>
                              </w:rPr>
                              <w:t xml:space="preserve">, </w:t>
                            </w:r>
                            <w:r w:rsidRPr="00D70A2D">
                              <w:rPr>
                                <w:rFonts w:hint="eastAsia"/>
                                <w:color w:val="43541D"/>
                                <w:sz w:val="20"/>
                              </w:rPr>
                              <w:t>当读者打开折页册时，这将是他们最先看到的文字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36" type="#_x0000_t202" style="position:absolute;margin-left:52.9pt;margin-top:331.8pt;width:3in;height:36pt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" filled="f" stroked="f">
                <v:textbox inset=",0,,0">
                  <w:txbxContent>
                    <w:p w:rsidR="007C2F99" w:rsidRDefault="00D70A2D">
                      <w:r w:rsidRPr="00D70A2D">
                        <w:rPr>
                          <w:rFonts w:hint="eastAsia"/>
                          <w:b/>
                          <w:color w:val="43541D"/>
                          <w:sz w:val="20"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  <w:color w:val="43541D"/>
                          <w:sz w:val="20"/>
                        </w:rPr>
                        <w:t xml:space="preserve">, </w:t>
                      </w:r>
                      <w:r w:rsidRPr="00D70A2D">
                        <w:rPr>
                          <w:rFonts w:hint="eastAsia"/>
                          <w:color w:val="43541D"/>
                          <w:sz w:val="20"/>
                        </w:rPr>
                        <w:t>当读者打开折页册时，这将是他们最先看到的文字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1CDC93B" wp14:editId="5EADB226">
                <wp:simplePos x="0" y="0"/>
                <wp:positionH relativeFrom="page">
                  <wp:posOffset>3089910</wp:posOffset>
                </wp:positionH>
                <wp:positionV relativeFrom="page">
                  <wp:posOffset>3619500</wp:posOffset>
                </wp:positionV>
                <wp:extent cx="365760" cy="274320"/>
                <wp:effectExtent l="0" t="0" r="0" b="5080"/>
                <wp:wrapTight wrapText="bothSides">
                  <wp:wrapPolygon edited="0">
                    <wp:start x="1500" y="0"/>
                    <wp:lineTo x="1500" y="20000"/>
                    <wp:lineTo x="18000" y="20000"/>
                    <wp:lineTo x="18000" y="0"/>
                    <wp:lineTo x="1500" y="0"/>
                  </wp:wrapPolygon>
                </wp:wrapTight>
                <wp:docPr id="59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A442FA">
                            <w:pPr>
                              <w:pStyle w:val="BodyTextRight"/>
                            </w:pPr>
                            <w:r>
                              <w:rPr>
                                <w:lang w:val="zh-CN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" o:spid="_x0000_s1037" type="#_x0000_t202" style="position:absolute;margin-left:243.3pt;margin-top:285pt;width:28.8pt;height:21.6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" filled="f" stroked="f">
                <v:textbox inset=",0,,0">
                  <w:txbxContent>
                    <w:p w:rsidR="007C2F99" w:rsidRDefault="00A442FA">
                      <w:pPr>
                        <w:pStyle w:val="BodyTextRight"/>
                      </w:pPr>
                      <w:r>
                        <w:rPr>
                          <w:lang w:val="zh-CN"/>
                        </w:rPr>
                        <w:t>00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8985437" wp14:editId="16E397DA">
                <wp:simplePos x="0" y="0"/>
                <wp:positionH relativeFrom="page">
                  <wp:posOffset>3089910</wp:posOffset>
                </wp:positionH>
                <wp:positionV relativeFrom="page">
                  <wp:posOffset>3025140</wp:posOffset>
                </wp:positionV>
                <wp:extent cx="365760" cy="274320"/>
                <wp:effectExtent l="0" t="0" r="0" b="5080"/>
                <wp:wrapTight wrapText="bothSides">
                  <wp:wrapPolygon edited="0">
                    <wp:start x="1500" y="0"/>
                    <wp:lineTo x="1500" y="20000"/>
                    <wp:lineTo x="18000" y="20000"/>
                    <wp:lineTo x="18000" y="0"/>
                    <wp:lineTo x="1500" y="0"/>
                  </wp:wrapPolygon>
                </wp:wrapTight>
                <wp:docPr id="5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A442FA">
                            <w:pPr>
                              <w:pStyle w:val="BodyTextRight"/>
                            </w:pPr>
                            <w:r>
                              <w:rPr>
                                <w:lang w:val="zh-CN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38" type="#_x0000_t202" style="position:absolute;margin-left:243.3pt;margin-top:238.2pt;width:28.8pt;height:21.6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" filled="f" stroked="f">
                <v:textbox inset=",0,,0">
                  <w:txbxContent>
                    <w:p w:rsidR="007C2F99" w:rsidRDefault="00A442FA">
                      <w:pPr>
                        <w:pStyle w:val="BodyTextRight"/>
                      </w:pPr>
                      <w:r>
                        <w:rPr>
                          <w:lang w:val="zh-CN"/>
                        </w:rPr>
                        <w:t>00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4453FD1" wp14:editId="5FAE028D">
                <wp:simplePos x="0" y="0"/>
                <wp:positionH relativeFrom="page">
                  <wp:posOffset>3089910</wp:posOffset>
                </wp:positionH>
                <wp:positionV relativeFrom="page">
                  <wp:posOffset>2567305</wp:posOffset>
                </wp:positionV>
                <wp:extent cx="365760" cy="274320"/>
                <wp:effectExtent l="0" t="0" r="0" b="5080"/>
                <wp:wrapTight wrapText="bothSides">
                  <wp:wrapPolygon edited="0">
                    <wp:start x="1500" y="0"/>
                    <wp:lineTo x="1500" y="20000"/>
                    <wp:lineTo x="18000" y="20000"/>
                    <wp:lineTo x="18000" y="0"/>
                    <wp:lineTo x="1500" y="0"/>
                  </wp:wrapPolygon>
                </wp:wrapTight>
                <wp:docPr id="52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A442FA">
                            <w:pPr>
                              <w:pStyle w:val="BodyTextRight"/>
                            </w:pPr>
                            <w:r>
                              <w:rPr>
                                <w:lang w:val="zh-CN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" o:spid="_x0000_s1039" type="#_x0000_t202" style="position:absolute;margin-left:243.3pt;margin-top:202.15pt;width:28.8pt;height:21.6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" filled="f" stroked="f">
                <v:textbox inset=",0,,0">
                  <w:txbxContent>
                    <w:p w:rsidR="007C2F99" w:rsidRDefault="00A442FA">
                      <w:pPr>
                        <w:pStyle w:val="BodyTextRight"/>
                      </w:pPr>
                      <w:r>
                        <w:rPr>
                          <w:lang w:val="zh-CN"/>
                        </w:rPr>
                        <w:t>00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1A4BBF5" wp14:editId="17CB6C97">
                <wp:simplePos x="0" y="0"/>
                <wp:positionH relativeFrom="page">
                  <wp:posOffset>671830</wp:posOffset>
                </wp:positionH>
                <wp:positionV relativeFrom="page">
                  <wp:posOffset>2057400</wp:posOffset>
                </wp:positionV>
                <wp:extent cx="2286000" cy="508000"/>
                <wp:effectExtent l="0" t="0" r="0" b="0"/>
                <wp:wrapTight wrapText="bothSides">
                  <wp:wrapPolygon edited="0">
                    <wp:start x="240" y="1080"/>
                    <wp:lineTo x="240" y="19440"/>
                    <wp:lineTo x="21120" y="19440"/>
                    <wp:lineTo x="21120" y="1080"/>
                    <wp:lineTo x="240" y="1080"/>
                  </wp:wrapPolygon>
                </wp:wrapTight>
                <wp:docPr id="252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D70A2D">
                            <w:pPr>
                              <w:pStyle w:val="1"/>
                            </w:pPr>
                            <w:bookmarkStart w:id="5" w:name="OLE_LINK6"/>
                            <w:bookmarkStart w:id="6" w:name="OLE_LINK7"/>
                            <w:bookmarkStart w:id="7" w:name="_Hlk282616366"/>
                            <w:r w:rsidRPr="00D70A2D">
                              <w:rPr>
                                <w:rFonts w:hint="eastAsia"/>
                                <w:b/>
                                <w:lang w:val="zh-CN"/>
                              </w:rPr>
                              <w:t>读者</w:t>
                            </w:r>
                            <w:bookmarkEnd w:id="5"/>
                            <w:bookmarkEnd w:id="6"/>
                            <w:bookmarkEnd w:id="7"/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" o:spid="_x0000_s1040" type="#_x0000_t202" style="position:absolute;margin-left:52.9pt;margin-top:162pt;width:180pt;height:40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" filled="f" stroked="f">
                <v:textbox inset=",7.2pt,,7.2pt">
                  <w:txbxContent>
                    <w:p w:rsidR="007C2F99" w:rsidRDefault="00D70A2D">
                      <w:pPr>
                        <w:pStyle w:val="1"/>
                      </w:pPr>
                      <w:bookmarkStart w:id="8" w:name="OLE_LINK6"/>
                      <w:bookmarkStart w:id="9" w:name="OLE_LINK7"/>
                      <w:bookmarkStart w:id="10" w:name="_Hlk282616366"/>
                      <w:r w:rsidRPr="00D70A2D">
                        <w:rPr>
                          <w:rFonts w:hint="eastAsia"/>
                          <w:b/>
                          <w:lang w:val="zh-CN"/>
                        </w:rPr>
                        <w:t>读者</w:t>
                      </w:r>
                      <w:bookmarkEnd w:id="8"/>
                      <w:bookmarkEnd w:id="9"/>
                      <w:bookmarkEnd w:id="10"/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2119460" wp14:editId="27761792">
                <wp:simplePos x="0" y="0"/>
                <wp:positionH relativeFrom="page">
                  <wp:posOffset>671830</wp:posOffset>
                </wp:positionH>
                <wp:positionV relativeFrom="page">
                  <wp:posOffset>3025140</wp:posOffset>
                </wp:positionV>
                <wp:extent cx="2286000" cy="594360"/>
                <wp:effectExtent l="0" t="0" r="0" b="15240"/>
                <wp:wrapTight wrapText="bothSides">
                  <wp:wrapPolygon edited="0">
                    <wp:start x="240" y="0"/>
                    <wp:lineTo x="240" y="21231"/>
                    <wp:lineTo x="21120" y="21231"/>
                    <wp:lineTo x="21120" y="0"/>
                    <wp:lineTo x="240" y="0"/>
                  </wp:wrapPolygon>
                </wp:wrapTight>
                <wp:docPr id="251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59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D70A2D">
                            <w:pPr>
                              <w:pStyle w:val="a7"/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D70A2D">
                              <w:t>-</w:t>
                            </w:r>
                            <w:r w:rsidRPr="00D70A2D">
                              <w:rPr>
                                <w:rFonts w:hint="eastAsia"/>
                              </w:rPr>
                              <w:t>当读者打开折页册时，这将是他们最先看到的文字</w:t>
                            </w:r>
                            <w:r>
                              <w:rPr>
                                <w:lang w:val="zh-CN"/>
                              </w:rPr>
                              <w:t>.</w:t>
                            </w:r>
                            <w:r w:rsidR="00A442FA" w:rsidRPr="00D70A2D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41" type="#_x0000_t202" style="position:absolute;margin-left:52.9pt;margin-top:238.2pt;width:180pt;height:46.8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" filled="f" stroked="f">
                <v:textbox inset=",0,,0">
                  <w:txbxContent>
                    <w:p w:rsidR="007C2F99" w:rsidRDefault="00D70A2D">
                      <w:pPr>
                        <w:pStyle w:val="a7"/>
                      </w:pPr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D70A2D">
                        <w:t>-</w:t>
                      </w:r>
                      <w:r w:rsidRPr="00D70A2D">
                        <w:rPr>
                          <w:rFonts w:hint="eastAsia"/>
                        </w:rPr>
                        <w:t>当读者打开折页册时，这将是他们最先看到的文字</w:t>
                      </w:r>
                      <w:r>
                        <w:rPr>
                          <w:lang w:val="zh-CN"/>
                        </w:rPr>
                        <w:t>.</w:t>
                      </w:r>
                      <w:r w:rsidR="00A442FA" w:rsidRPr="00D70A2D">
                        <w:t xml:space="preserve"> 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872F6B4" wp14:editId="6D6F6035">
                <wp:simplePos x="0" y="0"/>
                <wp:positionH relativeFrom="page">
                  <wp:posOffset>671830</wp:posOffset>
                </wp:positionH>
                <wp:positionV relativeFrom="page">
                  <wp:posOffset>2567305</wp:posOffset>
                </wp:positionV>
                <wp:extent cx="2286000" cy="457200"/>
                <wp:effectExtent l="0" t="0" r="0" b="0"/>
                <wp:wrapTight wrapText="bothSides">
                  <wp:wrapPolygon edited="0">
                    <wp:start x="240" y="0"/>
                    <wp:lineTo x="240" y="20400"/>
                    <wp:lineTo x="21120" y="20400"/>
                    <wp:lineTo x="21120" y="0"/>
                    <wp:lineTo x="240" y="0"/>
                  </wp:wrapPolygon>
                </wp:wrapTight>
                <wp:docPr id="250" name="Text Box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D70A2D">
                            <w:pPr>
                              <w:pStyle w:val="a7"/>
                            </w:pPr>
                            <w:bookmarkStart w:id="11" w:name="OLE_LINK10"/>
                            <w:bookmarkStart w:id="12" w:name="OLE_LINK11"/>
                            <w:bookmarkStart w:id="13" w:name="_Hlk282616595"/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="00A442FA" w:rsidRPr="00D70A2D">
                              <w:t>-</w:t>
                            </w:r>
                            <w:r w:rsidRPr="00D70A2D">
                              <w:rPr>
                                <w:rFonts w:hint="eastAsia"/>
                              </w:rPr>
                              <w:t>当读者打开折页册时，这将是他们最先看到的文字</w:t>
                            </w:r>
                            <w:r w:rsidR="00A442FA">
                              <w:rPr>
                                <w:lang w:val="zh-CN"/>
                              </w:rPr>
                              <w:t>.</w:t>
                            </w:r>
                            <w:bookmarkEnd w:id="11"/>
                            <w:bookmarkEnd w:id="12"/>
                            <w:bookmarkEnd w:id="13"/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3" o:spid="_x0000_s1042" type="#_x0000_t202" style="position:absolute;margin-left:52.9pt;margin-top:202.15pt;width:180pt;height:36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" filled="f" stroked="f">
                <v:textbox inset=",0,,0">
                  <w:txbxContent>
                    <w:p w:rsidR="007C2F99" w:rsidRDefault="00D70A2D">
                      <w:pPr>
                        <w:pStyle w:val="a7"/>
                      </w:pPr>
                      <w:bookmarkStart w:id="14" w:name="OLE_LINK10"/>
                      <w:bookmarkStart w:id="15" w:name="OLE_LINK11"/>
                      <w:bookmarkStart w:id="16" w:name="_Hlk282616595"/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="00A442FA" w:rsidRPr="00D70A2D">
                        <w:t>-</w:t>
                      </w:r>
                      <w:r w:rsidRPr="00D70A2D">
                        <w:rPr>
                          <w:rFonts w:hint="eastAsia"/>
                        </w:rPr>
                        <w:t>当读者打开折页册时，这将是他们最先看到的文字</w:t>
                      </w:r>
                      <w:r w:rsidR="00A442FA">
                        <w:rPr>
                          <w:lang w:val="zh-CN"/>
                        </w:rPr>
                        <w:t>.</w:t>
                      </w:r>
                      <w:bookmarkEnd w:id="14"/>
                      <w:bookmarkEnd w:id="15"/>
                      <w:bookmarkEnd w:id="16"/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4CAC52B" wp14:editId="51FADC76">
                <wp:simplePos x="0" y="0"/>
                <wp:positionH relativeFrom="column">
                  <wp:posOffset>3502025</wp:posOffset>
                </wp:positionH>
                <wp:positionV relativeFrom="paragraph">
                  <wp:posOffset>3990340</wp:posOffset>
                </wp:positionV>
                <wp:extent cx="2282825" cy="507365"/>
                <wp:effectExtent l="0" t="0" r="0" b="0"/>
                <wp:wrapTight wrapText="bothSides">
                  <wp:wrapPolygon edited="0">
                    <wp:start x="240" y="1081"/>
                    <wp:lineTo x="240" y="19464"/>
                    <wp:lineTo x="21149" y="19464"/>
                    <wp:lineTo x="21149" y="1081"/>
                    <wp:lineTo x="240" y="1081"/>
                  </wp:wrapPolygon>
                </wp:wrapTight>
                <wp:docPr id="34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2825" cy="507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Pr="00D70A2D" w:rsidRDefault="00D70A2D">
                            <w:pPr>
                              <w:pStyle w:val="Heading1-Light"/>
                              <w:rPr>
                                <w:b/>
                              </w:rPr>
                            </w:pPr>
                            <w:r w:rsidRPr="00D70A2D">
                              <w:rPr>
                                <w:rFonts w:hint="eastAsia"/>
                                <w:b/>
                                <w:lang w:val="zh-CN"/>
                              </w:rPr>
                              <w:t>折页册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3" o:spid="_x0000_s1043" type="#_x0000_t202" style="position:absolute;margin-left:275.75pt;margin-top:314.2pt;width:179.75pt;height:39.9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" filled="f" stroked="f">
                <v:textbox inset=",7.2pt,,7.2pt">
                  <w:txbxContent>
                    <w:p w:rsidR="007C2F99" w:rsidRPr="00D70A2D" w:rsidRDefault="00D70A2D">
                      <w:pPr>
                        <w:pStyle w:val="Heading1-Light"/>
                        <w:rPr>
                          <w:b/>
                        </w:rPr>
                      </w:pPr>
                      <w:r w:rsidRPr="00D70A2D">
                        <w:rPr>
                          <w:rFonts w:hint="eastAsia"/>
                          <w:b/>
                          <w:lang w:val="zh-CN"/>
                        </w:rPr>
                        <w:t>折页册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FE86C8B" wp14:editId="3298C386">
                <wp:simplePos x="0" y="0"/>
                <wp:positionH relativeFrom="column">
                  <wp:posOffset>3502025</wp:posOffset>
                </wp:positionH>
                <wp:positionV relativeFrom="paragraph">
                  <wp:posOffset>4498975</wp:posOffset>
                </wp:positionV>
                <wp:extent cx="2282825" cy="227965"/>
                <wp:effectExtent l="0" t="0" r="0" b="635"/>
                <wp:wrapTight wrapText="bothSides">
                  <wp:wrapPolygon edited="0">
                    <wp:start x="240" y="0"/>
                    <wp:lineTo x="240" y="19253"/>
                    <wp:lineTo x="21149" y="19253"/>
                    <wp:lineTo x="21149" y="0"/>
                    <wp:lineTo x="240" y="0"/>
                  </wp:wrapPolygon>
                </wp:wrapTight>
                <wp:docPr id="36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2825" cy="227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D70A2D">
                            <w:pPr>
                              <w:pStyle w:val="BodyText-Light"/>
                              <w:rPr>
                                <w:b/>
                              </w:rPr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" o:spid="_x0000_s1044" type="#_x0000_t202" style="position:absolute;margin-left:275.75pt;margin-top:354.25pt;width:179.75pt;height:17.9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" filled="f" stroked="f">
                <v:textbox inset=",0,,0">
                  <w:txbxContent>
                    <w:p w:rsidR="007C2F99" w:rsidRDefault="00D70A2D">
                      <w:pPr>
                        <w:pStyle w:val="BodyText-Light"/>
                        <w:rPr>
                          <w:b/>
                        </w:rPr>
                      </w:pPr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991B9E8" wp14:editId="5695C508">
                <wp:simplePos x="0" y="0"/>
                <wp:positionH relativeFrom="column">
                  <wp:posOffset>5908675</wp:posOffset>
                </wp:positionH>
                <wp:positionV relativeFrom="paragraph">
                  <wp:posOffset>4498975</wp:posOffset>
                </wp:positionV>
                <wp:extent cx="365125" cy="227965"/>
                <wp:effectExtent l="0" t="0" r="0" b="635"/>
                <wp:wrapTight wrapText="bothSides">
                  <wp:wrapPolygon edited="0">
                    <wp:start x="1503" y="0"/>
                    <wp:lineTo x="1503" y="19253"/>
                    <wp:lineTo x="18031" y="19253"/>
                    <wp:lineTo x="18031" y="0"/>
                    <wp:lineTo x="1503" y="0"/>
                  </wp:wrapPolygon>
                </wp:wrapTight>
                <wp:docPr id="43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125" cy="227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A442FA">
                            <w:pPr>
                              <w:pStyle w:val="BodyTextR-Light"/>
                            </w:pPr>
                            <w:r>
                              <w:rPr>
                                <w:lang w:val="zh-CN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" o:spid="_x0000_s1045" type="#_x0000_t202" style="position:absolute;margin-left:465.25pt;margin-top:354.25pt;width:28.75pt;height:17.9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" filled="f" stroked="f">
                <v:textbox inset=",0,,0">
                  <w:txbxContent>
                    <w:p w:rsidR="007C2F99" w:rsidRDefault="00A442FA">
                      <w:pPr>
                        <w:pStyle w:val="BodyTextR-Light"/>
                      </w:pPr>
                      <w:r>
                        <w:rPr>
                          <w:lang w:val="zh-CN"/>
                        </w:rPr>
                        <w:t>0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AB4B63F" wp14:editId="11C06FC6">
                <wp:simplePos x="0" y="0"/>
                <wp:positionH relativeFrom="column">
                  <wp:posOffset>3502025</wp:posOffset>
                </wp:positionH>
                <wp:positionV relativeFrom="paragraph">
                  <wp:posOffset>4745355</wp:posOffset>
                </wp:positionV>
                <wp:extent cx="2282825" cy="227965"/>
                <wp:effectExtent l="0" t="0" r="0" b="635"/>
                <wp:wrapTight wrapText="bothSides">
                  <wp:wrapPolygon edited="0">
                    <wp:start x="240" y="0"/>
                    <wp:lineTo x="240" y="19253"/>
                    <wp:lineTo x="21149" y="19253"/>
                    <wp:lineTo x="21149" y="0"/>
                    <wp:lineTo x="240" y="0"/>
                  </wp:wrapPolygon>
                </wp:wrapTight>
                <wp:docPr id="37" name="Text Box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2825" cy="227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D70A2D">
                            <w:pPr>
                              <w:pStyle w:val="BodyText-Light"/>
                              <w:rPr>
                                <w:b/>
                              </w:rPr>
                            </w:pPr>
                            <w:r w:rsidRPr="00D70A2D">
                              <w:rPr>
                                <w:rFonts w:hint="eastAsia"/>
                                <w:b/>
                                <w:lang w:val="zh-CN"/>
                              </w:rPr>
                              <w:t>读者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5" o:spid="_x0000_s1046" type="#_x0000_t202" style="position:absolute;margin-left:275.75pt;margin-top:373.65pt;width:179.75pt;height:17.9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" filled="f" stroked="f">
                <v:textbox inset=",0,,0">
                  <w:txbxContent>
                    <w:p w:rsidR="007C2F99" w:rsidRDefault="00D70A2D">
                      <w:pPr>
                        <w:pStyle w:val="BodyText-Light"/>
                        <w:rPr>
                          <w:b/>
                        </w:rPr>
                      </w:pPr>
                      <w:r w:rsidRPr="00D70A2D">
                        <w:rPr>
                          <w:rFonts w:hint="eastAsia"/>
                          <w:b/>
                          <w:lang w:val="zh-CN"/>
                        </w:rPr>
                        <w:t>读者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E8CAD16" wp14:editId="15D8FAA3">
                <wp:simplePos x="0" y="0"/>
                <wp:positionH relativeFrom="column">
                  <wp:posOffset>5908675</wp:posOffset>
                </wp:positionH>
                <wp:positionV relativeFrom="paragraph">
                  <wp:posOffset>4745355</wp:posOffset>
                </wp:positionV>
                <wp:extent cx="365125" cy="227965"/>
                <wp:effectExtent l="0" t="0" r="0" b="635"/>
                <wp:wrapTight wrapText="bothSides">
                  <wp:wrapPolygon edited="0">
                    <wp:start x="1503" y="0"/>
                    <wp:lineTo x="1503" y="19253"/>
                    <wp:lineTo x="18031" y="19253"/>
                    <wp:lineTo x="18031" y="0"/>
                    <wp:lineTo x="1503" y="0"/>
                  </wp:wrapPolygon>
                </wp:wrapTight>
                <wp:docPr id="49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125" cy="227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A442FA">
                            <w:pPr>
                              <w:pStyle w:val="BodyTextR-Light"/>
                            </w:pPr>
                            <w:r>
                              <w:rPr>
                                <w:lang w:val="zh-CN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7" o:spid="_x0000_s1047" type="#_x0000_t202" style="position:absolute;margin-left:465.25pt;margin-top:373.65pt;width:28.75pt;height:17.9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" filled="f" stroked="f">
                <v:textbox inset=",0,,0">
                  <w:txbxContent>
                    <w:p w:rsidR="007C2F99" w:rsidRDefault="00A442FA">
                      <w:pPr>
                        <w:pStyle w:val="BodyTextR-Light"/>
                      </w:pPr>
                      <w:r>
                        <w:rPr>
                          <w:lang w:val="zh-CN"/>
                        </w:rPr>
                        <w:t>0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0140A4B" wp14:editId="5BDBB93C">
                <wp:simplePos x="0" y="0"/>
                <wp:positionH relativeFrom="column">
                  <wp:posOffset>3502025</wp:posOffset>
                </wp:positionH>
                <wp:positionV relativeFrom="paragraph">
                  <wp:posOffset>4967605</wp:posOffset>
                </wp:positionV>
                <wp:extent cx="2282825" cy="227965"/>
                <wp:effectExtent l="0" t="0" r="0" b="635"/>
                <wp:wrapTight wrapText="bothSides">
                  <wp:wrapPolygon edited="0">
                    <wp:start x="240" y="0"/>
                    <wp:lineTo x="240" y="19253"/>
                    <wp:lineTo x="21149" y="19253"/>
                    <wp:lineTo x="21149" y="0"/>
                    <wp:lineTo x="240" y="0"/>
                  </wp:wrapPolygon>
                </wp:wrapTight>
                <wp:docPr id="39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2825" cy="227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D70A2D">
                            <w:r w:rsidRPr="00D70A2D">
                              <w:rPr>
                                <w:rFonts w:hint="eastAsia"/>
                                <w:b/>
                                <w:color w:val="F6F8AA"/>
                                <w:sz w:val="20"/>
                                <w:lang w:val="zh-CN"/>
                              </w:rPr>
                              <w:t>读者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" o:spid="_x0000_s1048" type="#_x0000_t202" style="position:absolute;margin-left:275.75pt;margin-top:391.15pt;width:179.75pt;height:17.9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" filled="f" stroked="f">
                <v:textbox inset=",0,,0">
                  <w:txbxContent>
                    <w:p w:rsidR="007C2F99" w:rsidRDefault="00D70A2D">
                      <w:r w:rsidRPr="00D70A2D">
                        <w:rPr>
                          <w:rFonts w:hint="eastAsia"/>
                          <w:b/>
                          <w:color w:val="F6F8AA"/>
                          <w:sz w:val="20"/>
                          <w:lang w:val="zh-CN"/>
                        </w:rPr>
                        <w:t>读者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75E1268" wp14:editId="0EF4F0EF">
                <wp:simplePos x="0" y="0"/>
                <wp:positionH relativeFrom="column">
                  <wp:posOffset>5908675</wp:posOffset>
                </wp:positionH>
                <wp:positionV relativeFrom="paragraph">
                  <wp:posOffset>4967605</wp:posOffset>
                </wp:positionV>
                <wp:extent cx="365125" cy="227965"/>
                <wp:effectExtent l="0" t="0" r="0" b="635"/>
                <wp:wrapTight wrapText="bothSides">
                  <wp:wrapPolygon edited="0">
                    <wp:start x="1503" y="0"/>
                    <wp:lineTo x="1503" y="19253"/>
                    <wp:lineTo x="18031" y="19253"/>
                    <wp:lineTo x="18031" y="0"/>
                    <wp:lineTo x="1503" y="0"/>
                  </wp:wrapPolygon>
                </wp:wrapTight>
                <wp:docPr id="44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125" cy="227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A442FA">
                            <w:pPr>
                              <w:pStyle w:val="BodyTextR-Light"/>
                            </w:pPr>
                            <w:r>
                              <w:rPr>
                                <w:lang w:val="zh-CN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" o:spid="_x0000_s1049" type="#_x0000_t202" style="position:absolute;margin-left:465.25pt;margin-top:391.15pt;width:28.75pt;height:17.9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" filled="f" stroked="f">
                <v:textbox inset=",0,,0">
                  <w:txbxContent>
                    <w:p w:rsidR="007C2F99" w:rsidRDefault="00A442FA">
                      <w:pPr>
                        <w:pStyle w:val="BodyTextR-Light"/>
                      </w:pPr>
                      <w:r>
                        <w:rPr>
                          <w:lang w:val="zh-CN"/>
                        </w:rPr>
                        <w:t>0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5CBA96F" wp14:editId="512FF265">
                <wp:simplePos x="0" y="0"/>
                <wp:positionH relativeFrom="column">
                  <wp:posOffset>3502025</wp:posOffset>
                </wp:positionH>
                <wp:positionV relativeFrom="paragraph">
                  <wp:posOffset>5213985</wp:posOffset>
                </wp:positionV>
                <wp:extent cx="2282825" cy="227965"/>
                <wp:effectExtent l="0" t="0" r="0" b="635"/>
                <wp:wrapTight wrapText="bothSides">
                  <wp:wrapPolygon edited="0">
                    <wp:start x="240" y="0"/>
                    <wp:lineTo x="240" y="19253"/>
                    <wp:lineTo x="21149" y="19253"/>
                    <wp:lineTo x="21149" y="0"/>
                    <wp:lineTo x="240" y="0"/>
                  </wp:wrapPolygon>
                </wp:wrapTight>
                <wp:docPr id="38" name="Text Box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2825" cy="227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D70A2D">
                            <w:pPr>
                              <w:pStyle w:val="BodyText-Light"/>
                              <w:rPr>
                                <w:b/>
                              </w:rPr>
                            </w:pPr>
                            <w:r w:rsidRPr="00D70A2D">
                              <w:rPr>
                                <w:rFonts w:hint="eastAsia"/>
                                <w:b/>
                                <w:lang w:val="zh-CN"/>
                              </w:rPr>
                              <w:t>读者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1" o:spid="_x0000_s1050" type="#_x0000_t202" style="position:absolute;margin-left:275.75pt;margin-top:410.55pt;width:179.75pt;height:17.9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" filled="f" stroked="f">
                <v:textbox inset=",0,,0">
                  <w:txbxContent>
                    <w:p w:rsidR="007C2F99" w:rsidRDefault="00D70A2D">
                      <w:pPr>
                        <w:pStyle w:val="BodyText-Light"/>
                        <w:rPr>
                          <w:b/>
                        </w:rPr>
                      </w:pPr>
                      <w:r w:rsidRPr="00D70A2D">
                        <w:rPr>
                          <w:rFonts w:hint="eastAsia"/>
                          <w:b/>
                          <w:lang w:val="zh-CN"/>
                        </w:rPr>
                        <w:t>读者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772FC30" wp14:editId="51417BB4">
                <wp:simplePos x="0" y="0"/>
                <wp:positionH relativeFrom="column">
                  <wp:posOffset>5908675</wp:posOffset>
                </wp:positionH>
                <wp:positionV relativeFrom="paragraph">
                  <wp:posOffset>5213985</wp:posOffset>
                </wp:positionV>
                <wp:extent cx="365125" cy="227965"/>
                <wp:effectExtent l="0" t="0" r="0" b="635"/>
                <wp:wrapTight wrapText="bothSides">
                  <wp:wrapPolygon edited="0">
                    <wp:start x="1503" y="0"/>
                    <wp:lineTo x="1503" y="19253"/>
                    <wp:lineTo x="18031" y="19253"/>
                    <wp:lineTo x="18031" y="0"/>
                    <wp:lineTo x="1503" y="0"/>
                  </wp:wrapPolygon>
                </wp:wrapTight>
                <wp:docPr id="50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125" cy="227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A442FA">
                            <w:pPr>
                              <w:pStyle w:val="BodyTextR-Light"/>
                            </w:pPr>
                            <w:r>
                              <w:rPr>
                                <w:lang w:val="zh-CN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" o:spid="_x0000_s1051" type="#_x0000_t202" style="position:absolute;margin-left:465.25pt;margin-top:410.55pt;width:28.75pt;height:17.9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" filled="f" stroked="f">
                <v:textbox inset=",0,,0">
                  <w:txbxContent>
                    <w:p w:rsidR="007C2F99" w:rsidRDefault="00A442FA">
                      <w:pPr>
                        <w:pStyle w:val="BodyTextR-Light"/>
                      </w:pPr>
                      <w:r>
                        <w:rPr>
                          <w:lang w:val="zh-CN"/>
                        </w:rPr>
                        <w:t>0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833800E" wp14:editId="4AC486DB">
                <wp:simplePos x="0" y="0"/>
                <wp:positionH relativeFrom="column">
                  <wp:posOffset>3502025</wp:posOffset>
                </wp:positionH>
                <wp:positionV relativeFrom="paragraph">
                  <wp:posOffset>5444490</wp:posOffset>
                </wp:positionV>
                <wp:extent cx="2282825" cy="227965"/>
                <wp:effectExtent l="0" t="0" r="0" b="635"/>
                <wp:wrapTight wrapText="bothSides">
                  <wp:wrapPolygon edited="0">
                    <wp:start x="240" y="0"/>
                    <wp:lineTo x="240" y="19253"/>
                    <wp:lineTo x="21149" y="19253"/>
                    <wp:lineTo x="21149" y="0"/>
                    <wp:lineTo x="240" y="0"/>
                  </wp:wrapPolygon>
                </wp:wrapTight>
                <wp:docPr id="40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2825" cy="227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D70A2D">
                            <w:r w:rsidRPr="00D70A2D">
                              <w:rPr>
                                <w:rFonts w:hint="eastAsia"/>
                                <w:b/>
                                <w:color w:val="F6F8AA"/>
                                <w:sz w:val="20"/>
                                <w:lang w:val="zh-CN"/>
                              </w:rPr>
                              <w:t>读者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" o:spid="_x0000_s1052" type="#_x0000_t202" style="position:absolute;margin-left:275.75pt;margin-top:428.7pt;width:179.75pt;height:17.9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" filled="f" stroked="f">
                <v:textbox inset=",0,,0">
                  <w:txbxContent>
                    <w:p w:rsidR="007C2F99" w:rsidRDefault="00D70A2D">
                      <w:r w:rsidRPr="00D70A2D">
                        <w:rPr>
                          <w:rFonts w:hint="eastAsia"/>
                          <w:b/>
                          <w:color w:val="F6F8AA"/>
                          <w:sz w:val="20"/>
                          <w:lang w:val="zh-CN"/>
                        </w:rPr>
                        <w:t>读者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0765D5E" wp14:editId="07E8C8E0">
                <wp:simplePos x="0" y="0"/>
                <wp:positionH relativeFrom="column">
                  <wp:posOffset>5908675</wp:posOffset>
                </wp:positionH>
                <wp:positionV relativeFrom="paragraph">
                  <wp:posOffset>5444490</wp:posOffset>
                </wp:positionV>
                <wp:extent cx="365125" cy="227965"/>
                <wp:effectExtent l="0" t="0" r="0" b="635"/>
                <wp:wrapTight wrapText="bothSides">
                  <wp:wrapPolygon edited="0">
                    <wp:start x="1503" y="0"/>
                    <wp:lineTo x="1503" y="19253"/>
                    <wp:lineTo x="18031" y="19253"/>
                    <wp:lineTo x="18031" y="0"/>
                    <wp:lineTo x="1503" y="0"/>
                  </wp:wrapPolygon>
                </wp:wrapTight>
                <wp:docPr id="46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125" cy="227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A442FA">
                            <w:pPr>
                              <w:pStyle w:val="BodyTextR-Light"/>
                            </w:pPr>
                            <w:r>
                              <w:rPr>
                                <w:lang w:val="zh-CN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" o:spid="_x0000_s1053" type="#_x0000_t202" style="position:absolute;margin-left:465.25pt;margin-top:428.7pt;width:28.75pt;height:17.9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" filled="f" stroked="f">
                <v:textbox inset=",0,,0">
                  <w:txbxContent>
                    <w:p w:rsidR="007C2F99" w:rsidRDefault="00A442FA">
                      <w:pPr>
                        <w:pStyle w:val="BodyTextR-Light"/>
                      </w:pPr>
                      <w:r>
                        <w:rPr>
                          <w:lang w:val="zh-CN"/>
                        </w:rPr>
                        <w:t>0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86EF83E" wp14:editId="24362536">
                <wp:simplePos x="0" y="0"/>
                <wp:positionH relativeFrom="column">
                  <wp:posOffset>3502025</wp:posOffset>
                </wp:positionH>
                <wp:positionV relativeFrom="paragraph">
                  <wp:posOffset>5683250</wp:posOffset>
                </wp:positionV>
                <wp:extent cx="2282825" cy="227965"/>
                <wp:effectExtent l="0" t="0" r="0" b="635"/>
                <wp:wrapTight wrapText="bothSides">
                  <wp:wrapPolygon edited="0">
                    <wp:start x="240" y="0"/>
                    <wp:lineTo x="240" y="19253"/>
                    <wp:lineTo x="21149" y="19253"/>
                    <wp:lineTo x="21149" y="0"/>
                    <wp:lineTo x="240" y="0"/>
                  </wp:wrapPolygon>
                </wp:wrapTight>
                <wp:docPr id="41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2825" cy="227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D70A2D">
                            <w:r w:rsidRPr="00D70A2D">
                              <w:rPr>
                                <w:rFonts w:hint="eastAsia"/>
                                <w:b/>
                                <w:color w:val="F6F8AA"/>
                                <w:sz w:val="20"/>
                                <w:lang w:val="zh-CN"/>
                              </w:rPr>
                              <w:t>读者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" o:spid="_x0000_s1054" type="#_x0000_t202" style="position:absolute;margin-left:275.75pt;margin-top:447.5pt;width:179.75pt;height:17.9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" filled="f" stroked="f">
                <v:textbox inset=",0,,0">
                  <w:txbxContent>
                    <w:p w:rsidR="007C2F99" w:rsidRDefault="00D70A2D">
                      <w:r w:rsidRPr="00D70A2D">
                        <w:rPr>
                          <w:rFonts w:hint="eastAsia"/>
                          <w:b/>
                          <w:color w:val="F6F8AA"/>
                          <w:sz w:val="20"/>
                          <w:lang w:val="zh-CN"/>
                        </w:rPr>
                        <w:t>读者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C3E556B" wp14:editId="0E5FCAAF">
                <wp:simplePos x="0" y="0"/>
                <wp:positionH relativeFrom="column">
                  <wp:posOffset>5908675</wp:posOffset>
                </wp:positionH>
                <wp:positionV relativeFrom="paragraph">
                  <wp:posOffset>5683250</wp:posOffset>
                </wp:positionV>
                <wp:extent cx="365125" cy="227965"/>
                <wp:effectExtent l="0" t="0" r="0" b="635"/>
                <wp:wrapTight wrapText="bothSides">
                  <wp:wrapPolygon edited="0">
                    <wp:start x="1503" y="0"/>
                    <wp:lineTo x="1503" y="19253"/>
                    <wp:lineTo x="18031" y="19253"/>
                    <wp:lineTo x="18031" y="0"/>
                    <wp:lineTo x="1503" y="0"/>
                  </wp:wrapPolygon>
                </wp:wrapTight>
                <wp:docPr id="4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125" cy="227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A442FA">
                            <w:pPr>
                              <w:pStyle w:val="BodyTextR-Light"/>
                            </w:pPr>
                            <w:r>
                              <w:rPr>
                                <w:lang w:val="zh-CN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5" o:spid="_x0000_s1055" type="#_x0000_t202" style="position:absolute;margin-left:465.25pt;margin-top:447.5pt;width:28.75pt;height:17.9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" filled="f" stroked="f">
                <v:textbox inset=",0,,0">
                  <w:txbxContent>
                    <w:p w:rsidR="007C2F99" w:rsidRDefault="00A442FA">
                      <w:pPr>
                        <w:pStyle w:val="BodyTextR-Light"/>
                      </w:pPr>
                      <w:r>
                        <w:rPr>
                          <w:lang w:val="zh-CN"/>
                        </w:rPr>
                        <w:t>0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BEF42C4" wp14:editId="74E10C9A">
                <wp:simplePos x="0" y="0"/>
                <wp:positionH relativeFrom="column">
                  <wp:posOffset>3494405</wp:posOffset>
                </wp:positionH>
                <wp:positionV relativeFrom="paragraph">
                  <wp:posOffset>5993130</wp:posOffset>
                </wp:positionV>
                <wp:extent cx="2740025" cy="456565"/>
                <wp:effectExtent l="0" t="0" r="0" b="635"/>
                <wp:wrapTight wrapText="bothSides">
                  <wp:wrapPolygon edited="0">
                    <wp:start x="200" y="0"/>
                    <wp:lineTo x="200" y="20428"/>
                    <wp:lineTo x="21225" y="20428"/>
                    <wp:lineTo x="21225" y="0"/>
                    <wp:lineTo x="200" y="0"/>
                  </wp:wrapPolygon>
                </wp:wrapTight>
                <wp:docPr id="42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0025" cy="456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D70A2D">
                            <w:pPr>
                              <w:pStyle w:val="BodyText-Light"/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当读者打开折页册时，这将是他们最先看到的文字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6" o:spid="_x0000_s1056" type="#_x0000_t202" style="position:absolute;margin-left:275.15pt;margin-top:471.9pt;width:215.75pt;height:35.9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" filled="f" stroked="f">
                <v:textbox inset=",0,,0">
                  <w:txbxContent>
                    <w:p w:rsidR="007C2F99" w:rsidRDefault="00D70A2D">
                      <w:pPr>
                        <w:pStyle w:val="BodyText-Light"/>
                      </w:pPr>
                      <w:r w:rsidRPr="00D70A2D">
                        <w:rPr>
                          <w:rFonts w:hint="eastAsia"/>
                          <w:b/>
                        </w:rPr>
                        <w:t>当读者打开折页册时，这将是他们最先看到的文字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8AD6102" wp14:editId="2E6F8DAD">
                <wp:simplePos x="0" y="0"/>
                <wp:positionH relativeFrom="column">
                  <wp:posOffset>3502660</wp:posOffset>
                </wp:positionH>
                <wp:positionV relativeFrom="paragraph">
                  <wp:posOffset>1432560</wp:posOffset>
                </wp:positionV>
                <wp:extent cx="2283460" cy="508000"/>
                <wp:effectExtent l="0" t="0" r="0" b="0"/>
                <wp:wrapTight wrapText="bothSides">
                  <wp:wrapPolygon edited="0">
                    <wp:start x="240" y="1080"/>
                    <wp:lineTo x="240" y="19440"/>
                    <wp:lineTo x="21143" y="19440"/>
                    <wp:lineTo x="21143" y="1080"/>
                    <wp:lineTo x="240" y="1080"/>
                  </wp:wrapPolygon>
                </wp:wrapTight>
                <wp:docPr id="255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346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Pr="00D70A2D" w:rsidRDefault="00D70A2D">
                            <w:pPr>
                              <w:pStyle w:val="Heading1-Light"/>
                              <w:rPr>
                                <w:b/>
                              </w:rPr>
                            </w:pPr>
                            <w:r w:rsidRPr="00D70A2D">
                              <w:rPr>
                                <w:rFonts w:hint="eastAsia"/>
                                <w:b/>
                                <w:lang w:val="zh-CN"/>
                              </w:rPr>
                              <w:t>折页册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" o:spid="_x0000_s1057" type="#_x0000_t202" style="position:absolute;margin-left:275.8pt;margin-top:112.8pt;width:179.8pt;height:40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" filled="f" stroked="f">
                <v:textbox inset=",7.2pt,,7.2pt">
                  <w:txbxContent>
                    <w:p w:rsidR="007C2F99" w:rsidRPr="00D70A2D" w:rsidRDefault="00D70A2D">
                      <w:pPr>
                        <w:pStyle w:val="Heading1-Light"/>
                        <w:rPr>
                          <w:b/>
                        </w:rPr>
                      </w:pPr>
                      <w:r w:rsidRPr="00D70A2D">
                        <w:rPr>
                          <w:rFonts w:hint="eastAsia"/>
                          <w:b/>
                          <w:lang w:val="zh-CN"/>
                        </w:rPr>
                        <w:t>折页册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89AFABF" wp14:editId="3C921D25">
                <wp:simplePos x="0" y="0"/>
                <wp:positionH relativeFrom="column">
                  <wp:posOffset>3502660</wp:posOffset>
                </wp:positionH>
                <wp:positionV relativeFrom="paragraph">
                  <wp:posOffset>1941195</wp:posOffset>
                </wp:positionV>
                <wp:extent cx="2283460" cy="457200"/>
                <wp:effectExtent l="0" t="0" r="0" b="0"/>
                <wp:wrapTight wrapText="bothSides">
                  <wp:wrapPolygon edited="0">
                    <wp:start x="240" y="0"/>
                    <wp:lineTo x="240" y="20400"/>
                    <wp:lineTo x="21143" y="20400"/>
                    <wp:lineTo x="21143" y="0"/>
                    <wp:lineTo x="240" y="0"/>
                  </wp:wrapPolygon>
                </wp:wrapTight>
                <wp:docPr id="32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346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D70A2D">
                            <w:pPr>
                              <w:pStyle w:val="BodyText-Light"/>
                            </w:pPr>
                            <w:bookmarkStart w:id="17" w:name="OLE_LINK12"/>
                            <w:bookmarkStart w:id="18" w:name="OLE_LINK13"/>
                            <w:bookmarkStart w:id="19" w:name="_Hlk282616629"/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="00A442FA" w:rsidRPr="00D70A2D">
                              <w:t>-</w:t>
                            </w:r>
                            <w:r w:rsidRPr="00D70A2D">
                              <w:rPr>
                                <w:rFonts w:hint="eastAsia"/>
                              </w:rPr>
                              <w:t>当读者打开折页册时，这将是他们最先看到的文字</w:t>
                            </w:r>
                            <w:r w:rsidR="00A442FA">
                              <w:rPr>
                                <w:lang w:val="zh-CN"/>
                              </w:rPr>
                              <w:t>.</w:t>
                            </w:r>
                            <w:bookmarkEnd w:id="17"/>
                            <w:bookmarkEnd w:id="18"/>
                            <w:bookmarkEnd w:id="19"/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" o:spid="_x0000_s1058" type="#_x0000_t202" style="position:absolute;margin-left:275.8pt;margin-top:152.85pt;width:179.8pt;height:3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" filled="f" stroked="f">
                <v:textbox inset=",0,,0">
                  <w:txbxContent>
                    <w:p w:rsidR="007C2F99" w:rsidRDefault="00D70A2D">
                      <w:pPr>
                        <w:pStyle w:val="BodyText-Light"/>
                      </w:pPr>
                      <w:bookmarkStart w:id="20" w:name="OLE_LINK12"/>
                      <w:bookmarkStart w:id="21" w:name="OLE_LINK13"/>
                      <w:bookmarkStart w:id="22" w:name="_Hlk282616629"/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="00A442FA" w:rsidRPr="00D70A2D">
                        <w:t>-</w:t>
                      </w:r>
                      <w:r w:rsidRPr="00D70A2D">
                        <w:rPr>
                          <w:rFonts w:hint="eastAsia"/>
                        </w:rPr>
                        <w:t>当读者打开折页册时，这将是他们最先看到的文字</w:t>
                      </w:r>
                      <w:r w:rsidR="00A442FA">
                        <w:rPr>
                          <w:lang w:val="zh-CN"/>
                        </w:rPr>
                        <w:t>.</w:t>
                      </w:r>
                      <w:bookmarkEnd w:id="20"/>
                      <w:bookmarkEnd w:id="21"/>
                      <w:bookmarkEnd w:id="22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C74F147" wp14:editId="3D590CA8">
                <wp:simplePos x="0" y="0"/>
                <wp:positionH relativeFrom="column">
                  <wp:posOffset>3502660</wp:posOffset>
                </wp:positionH>
                <wp:positionV relativeFrom="paragraph">
                  <wp:posOffset>2393950</wp:posOffset>
                </wp:positionV>
                <wp:extent cx="2283460" cy="593725"/>
                <wp:effectExtent l="0" t="0" r="0" b="15875"/>
                <wp:wrapTight wrapText="bothSides">
                  <wp:wrapPolygon edited="0">
                    <wp:start x="240" y="0"/>
                    <wp:lineTo x="240" y="21253"/>
                    <wp:lineTo x="21143" y="21253"/>
                    <wp:lineTo x="21143" y="0"/>
                    <wp:lineTo x="240" y="0"/>
                  </wp:wrapPolygon>
                </wp:wrapTight>
                <wp:docPr id="33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3460" cy="593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70A2D" w:rsidRDefault="00D70A2D" w:rsidP="00D70A2D">
                            <w:pPr>
                              <w:pStyle w:val="BodyText-Light"/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D70A2D">
                              <w:t>-</w:t>
                            </w:r>
                            <w:r w:rsidRPr="00D70A2D">
                              <w:rPr>
                                <w:rFonts w:hint="eastAsia"/>
                              </w:rPr>
                              <w:t>当读者打开折页册时，这将是他们最先看到的文字</w:t>
                            </w:r>
                            <w:r>
                              <w:rPr>
                                <w:lang w:val="zh-CN"/>
                              </w:rPr>
                              <w:t>.</w:t>
                            </w:r>
                          </w:p>
                          <w:p w:rsidR="007C2F99" w:rsidRDefault="00A442FA">
                            <w:pPr>
                              <w:pStyle w:val="BodyText-Light"/>
                            </w:pPr>
                            <w:r w:rsidRPr="00D70A2D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" o:spid="_x0000_s1059" type="#_x0000_t202" style="position:absolute;margin-left:275.8pt;margin-top:188.5pt;width:179.8pt;height:46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" filled="f" stroked="f">
                <v:textbox inset=",0,,0">
                  <w:txbxContent>
                    <w:p w:rsidR="00D70A2D" w:rsidRDefault="00D70A2D" w:rsidP="00D70A2D">
                      <w:pPr>
                        <w:pStyle w:val="BodyText-Light"/>
                      </w:pPr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D70A2D">
                        <w:t>-</w:t>
                      </w:r>
                      <w:r w:rsidRPr="00D70A2D">
                        <w:rPr>
                          <w:rFonts w:hint="eastAsia"/>
                        </w:rPr>
                        <w:t>当读者打开折页册时，这将是他们最先看到的文字</w:t>
                      </w:r>
                      <w:r>
                        <w:rPr>
                          <w:lang w:val="zh-CN"/>
                        </w:rPr>
                        <w:t>.</w:t>
                      </w:r>
                    </w:p>
                    <w:p w:rsidR="007C2F99" w:rsidRDefault="00A442FA">
                      <w:pPr>
                        <w:pStyle w:val="BodyText-Light"/>
                      </w:pPr>
                      <w:r w:rsidRPr="00D70A2D"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C475709" wp14:editId="77E2AB1D">
                <wp:simplePos x="0" y="0"/>
                <wp:positionH relativeFrom="column">
                  <wp:posOffset>5909310</wp:posOffset>
                </wp:positionH>
                <wp:positionV relativeFrom="paragraph">
                  <wp:posOffset>2393950</wp:posOffset>
                </wp:positionV>
                <wp:extent cx="365125" cy="274320"/>
                <wp:effectExtent l="0" t="0" r="0" b="5080"/>
                <wp:wrapTight wrapText="bothSides">
                  <wp:wrapPolygon edited="0">
                    <wp:start x="1503" y="0"/>
                    <wp:lineTo x="1503" y="20000"/>
                    <wp:lineTo x="18031" y="20000"/>
                    <wp:lineTo x="18031" y="0"/>
                    <wp:lineTo x="1503" y="0"/>
                  </wp:wrapPolygon>
                </wp:wrapTight>
                <wp:docPr id="47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125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A442FA">
                            <w:pPr>
                              <w:pStyle w:val="BodyTextR-Light"/>
                            </w:pPr>
                            <w:r>
                              <w:rPr>
                                <w:lang w:val="zh-CN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8" o:spid="_x0000_s1060" type="#_x0000_t202" style="position:absolute;margin-left:465.3pt;margin-top:188.5pt;width:28.75pt;height:21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" filled="f" stroked="f">
                <v:textbox inset=",0,,0">
                  <w:txbxContent>
                    <w:p w:rsidR="007C2F99" w:rsidRDefault="00A442FA">
                      <w:pPr>
                        <w:pStyle w:val="BodyTextR-Light"/>
                      </w:pPr>
                      <w:r>
                        <w:rPr>
                          <w:lang w:val="zh-CN"/>
                        </w:rPr>
                        <w:t>00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DCB763D" wp14:editId="1183E1FF">
                <wp:simplePos x="0" y="0"/>
                <wp:positionH relativeFrom="column">
                  <wp:posOffset>3502660</wp:posOffset>
                </wp:positionH>
                <wp:positionV relativeFrom="paragraph">
                  <wp:posOffset>2990215</wp:posOffset>
                </wp:positionV>
                <wp:extent cx="2283460" cy="593725"/>
                <wp:effectExtent l="0" t="0" r="0" b="15875"/>
                <wp:wrapTight wrapText="bothSides">
                  <wp:wrapPolygon edited="0">
                    <wp:start x="240" y="0"/>
                    <wp:lineTo x="240" y="21253"/>
                    <wp:lineTo x="21143" y="21253"/>
                    <wp:lineTo x="21143" y="0"/>
                    <wp:lineTo x="240" y="0"/>
                  </wp:wrapPolygon>
                </wp:wrapTight>
                <wp:docPr id="55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3460" cy="593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70A2D" w:rsidRDefault="00D70A2D" w:rsidP="00D70A2D">
                            <w:pPr>
                              <w:pStyle w:val="BodyText-Light"/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D70A2D">
                              <w:t>-</w:t>
                            </w:r>
                            <w:r w:rsidRPr="00D70A2D">
                              <w:rPr>
                                <w:rFonts w:hint="eastAsia"/>
                              </w:rPr>
                              <w:t>当读者打开折页册时，这将是他们最先看到的文字</w:t>
                            </w:r>
                            <w:r>
                              <w:rPr>
                                <w:lang w:val="zh-CN"/>
                              </w:rPr>
                              <w:t>.</w:t>
                            </w:r>
                          </w:p>
                          <w:p w:rsidR="007C2F99" w:rsidRDefault="00A442FA">
                            <w:pPr>
                              <w:pStyle w:val="BodyText-Light"/>
                            </w:pPr>
                            <w:r>
                              <w:rPr>
                                <w:lang w:val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9" o:spid="_x0000_s1061" type="#_x0000_t202" style="position:absolute;margin-left:275.8pt;margin-top:235.45pt;width:179.8pt;height:46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" filled="f" stroked="f">
                <v:textbox inset=",0,,0">
                  <w:txbxContent>
                    <w:p w:rsidR="00D70A2D" w:rsidRDefault="00D70A2D" w:rsidP="00D70A2D">
                      <w:pPr>
                        <w:pStyle w:val="BodyText-Light"/>
                      </w:pPr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D70A2D">
                        <w:t>-</w:t>
                      </w:r>
                      <w:r w:rsidRPr="00D70A2D">
                        <w:rPr>
                          <w:rFonts w:hint="eastAsia"/>
                        </w:rPr>
                        <w:t>当读者打开折页册时，这将是他们最先看到的文字</w:t>
                      </w:r>
                      <w:r>
                        <w:rPr>
                          <w:lang w:val="zh-CN"/>
                        </w:rPr>
                        <w:t>.</w:t>
                      </w:r>
                    </w:p>
                    <w:p w:rsidR="007C2F99" w:rsidRDefault="00A442FA">
                      <w:pPr>
                        <w:pStyle w:val="BodyText-Light"/>
                      </w:pPr>
                      <w:r>
                        <w:rPr>
                          <w:lang w:val="zh-CN"/>
                        </w:rPr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B81B354" wp14:editId="09C96021">
                <wp:simplePos x="0" y="0"/>
                <wp:positionH relativeFrom="column">
                  <wp:posOffset>5909310</wp:posOffset>
                </wp:positionH>
                <wp:positionV relativeFrom="paragraph">
                  <wp:posOffset>2990215</wp:posOffset>
                </wp:positionV>
                <wp:extent cx="365125" cy="274320"/>
                <wp:effectExtent l="0" t="0" r="0" b="5080"/>
                <wp:wrapTight wrapText="bothSides">
                  <wp:wrapPolygon edited="0">
                    <wp:start x="1503" y="0"/>
                    <wp:lineTo x="1503" y="20000"/>
                    <wp:lineTo x="18031" y="20000"/>
                    <wp:lineTo x="18031" y="0"/>
                    <wp:lineTo x="1503" y="0"/>
                  </wp:wrapPolygon>
                </wp:wrapTight>
                <wp:docPr id="58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125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A442FA">
                            <w:pPr>
                              <w:pStyle w:val="BodyTextR-Light"/>
                            </w:pPr>
                            <w:r>
                              <w:rPr>
                                <w:lang w:val="zh-CN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0" o:spid="_x0000_s1062" type="#_x0000_t202" style="position:absolute;margin-left:465.3pt;margin-top:235.45pt;width:28.75pt;height:21.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" filled="f" stroked="f">
                <v:textbox inset=",0,,0">
                  <w:txbxContent>
                    <w:p w:rsidR="007C2F99" w:rsidRDefault="00A442FA">
                      <w:pPr>
                        <w:pStyle w:val="BodyTextR-Light"/>
                      </w:pPr>
                      <w:r>
                        <w:rPr>
                          <w:lang w:val="zh-CN"/>
                        </w:rPr>
                        <w:t>00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D7997D3" wp14:editId="0CC23839">
                <wp:simplePos x="0" y="0"/>
                <wp:positionH relativeFrom="column">
                  <wp:posOffset>5909310</wp:posOffset>
                </wp:positionH>
                <wp:positionV relativeFrom="paragraph">
                  <wp:posOffset>1941195</wp:posOffset>
                </wp:positionV>
                <wp:extent cx="365125" cy="274320"/>
                <wp:effectExtent l="0" t="0" r="0" b="5080"/>
                <wp:wrapTight wrapText="bothSides">
                  <wp:wrapPolygon edited="0">
                    <wp:start x="1503" y="0"/>
                    <wp:lineTo x="1503" y="20000"/>
                    <wp:lineTo x="18031" y="20000"/>
                    <wp:lineTo x="18031" y="0"/>
                    <wp:lineTo x="1503" y="0"/>
                  </wp:wrapPolygon>
                </wp:wrapTight>
                <wp:docPr id="48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125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A442FA">
                            <w:pPr>
                              <w:pStyle w:val="BodyTextR-Light"/>
                            </w:pPr>
                            <w:r>
                              <w:rPr>
                                <w:lang w:val="zh-CN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" o:spid="_x0000_s1063" type="#_x0000_t202" style="position:absolute;margin-left:465.3pt;margin-top:152.85pt;width:28.75pt;height:21.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" filled="f" stroked="f">
                <v:textbox inset=",0,,0">
                  <w:txbxContent>
                    <w:p w:rsidR="007C2F99" w:rsidRDefault="00A442FA">
                      <w:pPr>
                        <w:pStyle w:val="BodyTextR-Light"/>
                      </w:pPr>
                      <w:r>
                        <w:rPr>
                          <w:lang w:val="zh-CN"/>
                        </w:rPr>
                        <w:t>00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1F38986" wp14:editId="46EF909A">
                <wp:simplePos x="0" y="0"/>
                <wp:positionH relativeFrom="column">
                  <wp:posOffset>3494405</wp:posOffset>
                </wp:positionH>
                <wp:positionV relativeFrom="paragraph">
                  <wp:posOffset>3585845</wp:posOffset>
                </wp:positionV>
                <wp:extent cx="2740025" cy="457200"/>
                <wp:effectExtent l="0" t="0" r="0" b="0"/>
                <wp:wrapTight wrapText="bothSides">
                  <wp:wrapPolygon edited="0">
                    <wp:start x="200" y="0"/>
                    <wp:lineTo x="200" y="20400"/>
                    <wp:lineTo x="21225" y="20400"/>
                    <wp:lineTo x="21225" y="0"/>
                    <wp:lineTo x="200" y="0"/>
                  </wp:wrapPolygon>
                </wp:wrapTight>
                <wp:docPr id="57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00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D70A2D">
                            <w:pPr>
                              <w:pStyle w:val="BodyText-Light"/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当读者打开折页册时，这将是他们最先看到的文字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" o:spid="_x0000_s1064" type="#_x0000_t202" style="position:absolute;margin-left:275.15pt;margin-top:282.35pt;width:215.75pt;height:3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" filled="f" stroked="f">
                <v:textbox inset=",0,,0">
                  <w:txbxContent>
                    <w:p w:rsidR="007C2F99" w:rsidRDefault="00D70A2D">
                      <w:pPr>
                        <w:pStyle w:val="BodyText-Light"/>
                      </w:pPr>
                      <w:r w:rsidRPr="00D70A2D">
                        <w:rPr>
                          <w:rFonts w:hint="eastAsia"/>
                          <w:b/>
                        </w:rPr>
                        <w:t>当读者打开折页册时，这将是他们最先看到的文字</w:t>
                      </w:r>
                      <w:r>
                        <w:rPr>
                          <w:rFonts w:hint="eastAsia"/>
                          <w:b/>
                        </w:rPr>
                        <w:t>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8B4340" wp14:editId="4C9FF040">
                <wp:simplePos x="0" y="0"/>
                <wp:positionH relativeFrom="page">
                  <wp:posOffset>6997065</wp:posOffset>
                </wp:positionH>
                <wp:positionV relativeFrom="page">
                  <wp:posOffset>5730875</wp:posOffset>
                </wp:positionV>
                <wp:extent cx="3228975" cy="1346835"/>
                <wp:effectExtent l="0" t="0" r="0" b="0"/>
                <wp:wrapTight wrapText="bothSides">
                  <wp:wrapPolygon edited="0">
                    <wp:start x="0" y="0"/>
                    <wp:lineTo x="0" y="21182"/>
                    <wp:lineTo x="21409" y="21182"/>
                    <wp:lineTo x="21409" y="0"/>
                    <wp:lineTo x="0" y="0"/>
                  </wp:wrapPolygon>
                </wp:wrapTight>
                <wp:docPr id="1" name="Freeform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28975" cy="1346835"/>
                        </a:xfrm>
                        <a:custGeom>
                          <a:avLst/>
                          <a:gdLst>
                            <a:gd name="T0" fmla="*/ 0 w 4752"/>
                            <a:gd name="T1" fmla="*/ 34 h 2327"/>
                            <a:gd name="T2" fmla="*/ 0 w 4752"/>
                            <a:gd name="T3" fmla="*/ 2327 h 2327"/>
                            <a:gd name="T4" fmla="*/ 4725 w 4752"/>
                            <a:gd name="T5" fmla="*/ 2327 h 2327"/>
                            <a:gd name="T6" fmla="*/ 4752 w 4752"/>
                            <a:gd name="T7" fmla="*/ 0 h 2327"/>
                            <a:gd name="T8" fmla="*/ 0 w 4752"/>
                            <a:gd name="T9" fmla="*/ 34 h 23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752" h="2327">
                              <a:moveTo>
                                <a:pt x="0" y="34"/>
                              </a:moveTo>
                              <a:cubicBezTo>
                                <a:pt x="0" y="1180"/>
                                <a:pt x="0" y="2327"/>
                                <a:pt x="0" y="2327"/>
                              </a:cubicBezTo>
                              <a:lnTo>
                                <a:pt x="4725" y="2327"/>
                              </a:lnTo>
                              <a:cubicBezTo>
                                <a:pt x="4725" y="2327"/>
                                <a:pt x="4738" y="1163"/>
                                <a:pt x="4752" y="0"/>
                              </a:cubicBezTo>
                              <a:cubicBezTo>
                                <a:pt x="3992" y="386"/>
                                <a:pt x="2259" y="787"/>
                                <a:pt x="0" y="34"/>
                              </a:cubicBez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C8C952">
                                <a:lumMod val="100000"/>
                                <a:lumOff val="0"/>
                              </a:srgbClr>
                            </a:gs>
                            <a:gs pos="100000">
                              <a:srgbClr val="F6F8AA">
                                <a:lumMod val="100000"/>
                                <a:lumOff val="0"/>
                              </a:srgb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5" o:spid="_x0000_s1026" style="position:absolute;left:0;text-align:left;margin-left:550.95pt;margin-top:451.25pt;width:254.25pt;height:106.0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752,232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" path="m0,34c0,1180,,2327,,2327l4725,2327c4725,2327,4738,1163,4752,,3992,386,2259,787,,34xe" fillcolor="#c8c952" stroked="f">
                <v:fill color2="#f6f8aa" rotate="t" focus="100%" type="gradient"/>
                <v:path arrowok="t" o:connecttype="custom" o:connectlocs="0,19679;0,1346835;3210629,1346835;3228975,0;0,19679" o:connectangles="0,0,0,0,0"/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799" behindDoc="0" locked="0" layoutInCell="1" allowOverlap="1" wp14:anchorId="2ED0A6C9" wp14:editId="159B3734">
                <wp:simplePos x="0" y="0"/>
                <wp:positionH relativeFrom="page">
                  <wp:posOffset>6989445</wp:posOffset>
                </wp:positionH>
                <wp:positionV relativeFrom="page">
                  <wp:posOffset>5642610</wp:posOffset>
                </wp:positionV>
                <wp:extent cx="3225165" cy="1432560"/>
                <wp:effectExtent l="0" t="0" r="635" b="0"/>
                <wp:wrapTight wrapText="bothSides">
                  <wp:wrapPolygon edited="0">
                    <wp:start x="0" y="0"/>
                    <wp:lineTo x="0" y="21064"/>
                    <wp:lineTo x="21434" y="21064"/>
                    <wp:lineTo x="21434" y="0"/>
                    <wp:lineTo x="0" y="0"/>
                  </wp:wrapPolygon>
                </wp:wrapTight>
                <wp:docPr id="2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25165" cy="1432560"/>
                        </a:xfrm>
                        <a:custGeom>
                          <a:avLst/>
                          <a:gdLst>
                            <a:gd name="T0" fmla="*/ 0 w 4752"/>
                            <a:gd name="T1" fmla="*/ 34 h 2327"/>
                            <a:gd name="T2" fmla="*/ 0 w 4752"/>
                            <a:gd name="T3" fmla="*/ 2327 h 2327"/>
                            <a:gd name="T4" fmla="*/ 4725 w 4752"/>
                            <a:gd name="T5" fmla="*/ 2327 h 2327"/>
                            <a:gd name="T6" fmla="*/ 4752 w 4752"/>
                            <a:gd name="T7" fmla="*/ 0 h 2327"/>
                            <a:gd name="T8" fmla="*/ 0 w 4752"/>
                            <a:gd name="T9" fmla="*/ 34 h 23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752" h="2327">
                              <a:moveTo>
                                <a:pt x="0" y="34"/>
                              </a:moveTo>
                              <a:cubicBezTo>
                                <a:pt x="0" y="1180"/>
                                <a:pt x="0" y="2327"/>
                                <a:pt x="0" y="2327"/>
                              </a:cubicBezTo>
                              <a:lnTo>
                                <a:pt x="4725" y="2327"/>
                              </a:lnTo>
                              <a:cubicBezTo>
                                <a:pt x="4725" y="2327"/>
                                <a:pt x="4738" y="1163"/>
                                <a:pt x="4752" y="0"/>
                              </a:cubicBezTo>
                              <a:cubicBezTo>
                                <a:pt x="3992" y="386"/>
                                <a:pt x="2259" y="787"/>
                                <a:pt x="0" y="34"/>
                              </a:cubicBezTo>
                              <a:close/>
                            </a:path>
                          </a:pathLst>
                        </a:cu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6" o:spid="_x0000_s1026" style="position:absolute;left:0;text-align:left;margin-left:550.35pt;margin-top:444.3pt;width:253.95pt;height:112.8pt;z-index:25166079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752,232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" path="m0,34c0,1180,,2327,,2327l4725,2327c4725,2327,4738,1163,4752,,3992,386,2259,787,,34xe" stroked="f">
                <v:path arrowok="t" o:connecttype="custom" o:connectlocs="0,20931;0,1432560;3206840,1432560;3225165,0;0,20931" o:connectangles="0,0,0,0,0"/>
                <w10:wrap type="tight" anchorx="page" anchory="page"/>
              </v:shape>
            </w:pict>
          </mc:Fallback>
        </mc:AlternateContent>
      </w:r>
      <w:r w:rsidR="00A442FA">
        <w:rPr>
          <w:noProof/>
        </w:rPr>
        <w:drawing>
          <wp:anchor distT="0" distB="0" distL="118745" distR="118745" simplePos="0" relativeHeight="251634685" behindDoc="0" locked="0" layoutInCell="1" allowOverlap="1" wp14:anchorId="7EA1729F" wp14:editId="12B72876">
            <wp:simplePos x="0" y="0"/>
            <wp:positionH relativeFrom="page">
              <wp:posOffset>6993255</wp:posOffset>
            </wp:positionH>
            <wp:positionV relativeFrom="page">
              <wp:posOffset>1534160</wp:posOffset>
            </wp:positionV>
            <wp:extent cx="3228975" cy="4892040"/>
            <wp:effectExtent l="0" t="0" r="9525" b="3810"/>
            <wp:wrapTight wrapText="bothSides">
              <wp:wrapPolygon edited="0">
                <wp:start x="0" y="0"/>
                <wp:lineTo x="0" y="21533"/>
                <wp:lineTo x="21536" y="21533"/>
                <wp:lineTo x="21536" y="0"/>
                <wp:lineTo x="0" y="0"/>
              </wp:wrapPolygon>
            </wp:wrapTight>
            <wp:docPr id="82" name="Placeholder" descr="Description: placeholder-base---neut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ceholder" descr="Description: placeholder-base---neutral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06" t="4874" r="9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4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5710" behindDoc="0" locked="0" layoutInCell="1" allowOverlap="1" wp14:anchorId="17980386" wp14:editId="3DCBD830">
                <wp:simplePos x="0" y="0"/>
                <wp:positionH relativeFrom="page">
                  <wp:posOffset>457200</wp:posOffset>
                </wp:positionH>
                <wp:positionV relativeFrom="page">
                  <wp:posOffset>457200</wp:posOffset>
                </wp:positionV>
                <wp:extent cx="9772650" cy="1676400"/>
                <wp:effectExtent l="0" t="0" r="6350" b="0"/>
                <wp:wrapTight wrapText="bothSides">
                  <wp:wrapPolygon edited="0">
                    <wp:start x="0" y="0"/>
                    <wp:lineTo x="0" y="21273"/>
                    <wp:lineTo x="168" y="21273"/>
                    <wp:lineTo x="11565" y="20945"/>
                    <wp:lineTo x="20379" y="18655"/>
                    <wp:lineTo x="20323" y="15709"/>
                    <wp:lineTo x="21558" y="14727"/>
                    <wp:lineTo x="21558" y="0"/>
                    <wp:lineTo x="0" y="0"/>
                  </wp:wrapPolygon>
                </wp:wrapTight>
                <wp:docPr id="77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2650" cy="1676400"/>
                          <a:chOff x="720" y="720"/>
                          <a:chExt cx="14400" cy="2640"/>
                        </a:xfrm>
                      </wpg:grpSpPr>
                      <wps:wsp>
                        <wps:cNvPr id="78" name="Freeform 9"/>
                        <wps:cNvSpPr>
                          <a:spLocks/>
                        </wps:cNvSpPr>
                        <wps:spPr bwMode="auto">
                          <a:xfrm>
                            <a:off x="720" y="1200"/>
                            <a:ext cx="14400" cy="2160"/>
                          </a:xfrm>
                          <a:custGeom>
                            <a:avLst/>
                            <a:gdLst>
                              <a:gd name="T0" fmla="*/ 0 w 14400"/>
                              <a:gd name="T1" fmla="*/ 0 h 2160"/>
                              <a:gd name="T2" fmla="*/ 14400 w 14400"/>
                              <a:gd name="T3" fmla="*/ 0 h 2160"/>
                              <a:gd name="T4" fmla="*/ 14400 w 14400"/>
                              <a:gd name="T5" fmla="*/ 1239 h 2160"/>
                              <a:gd name="T6" fmla="*/ 9580 w 14400"/>
                              <a:gd name="T7" fmla="*/ 1959 h 2160"/>
                              <a:gd name="T8" fmla="*/ 4780 w 14400"/>
                              <a:gd name="T9" fmla="*/ 920 h 2160"/>
                              <a:gd name="T10" fmla="*/ 20 w 14400"/>
                              <a:gd name="T11" fmla="*/ 2160 h 2160"/>
                              <a:gd name="T12" fmla="*/ 0 w 14400"/>
                              <a:gd name="T13" fmla="*/ 0 h 2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4400" h="2160">
                                <a:moveTo>
                                  <a:pt x="0" y="0"/>
                                </a:moveTo>
                                <a:lnTo>
                                  <a:pt x="14400" y="0"/>
                                </a:lnTo>
                                <a:lnTo>
                                  <a:pt x="14400" y="1239"/>
                                </a:lnTo>
                                <a:cubicBezTo>
                                  <a:pt x="14400" y="1239"/>
                                  <a:pt x="11183" y="2012"/>
                                  <a:pt x="9580" y="1959"/>
                                </a:cubicBezTo>
                                <a:cubicBezTo>
                                  <a:pt x="7972" y="1926"/>
                                  <a:pt x="7120" y="980"/>
                                  <a:pt x="4780" y="920"/>
                                </a:cubicBezTo>
                                <a:cubicBezTo>
                                  <a:pt x="2440" y="860"/>
                                  <a:pt x="720" y="1481"/>
                                  <a:pt x="20" y="2160"/>
                                </a:cubicBezTo>
                                <a:cubicBezTo>
                                  <a:pt x="20" y="1180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10"/>
                        <wps:cNvSpPr>
                          <a:spLocks/>
                        </wps:cNvSpPr>
                        <wps:spPr bwMode="auto">
                          <a:xfrm>
                            <a:off x="720" y="1055"/>
                            <a:ext cx="14400" cy="2160"/>
                          </a:xfrm>
                          <a:custGeom>
                            <a:avLst/>
                            <a:gdLst>
                              <a:gd name="T0" fmla="*/ 0 w 14400"/>
                              <a:gd name="T1" fmla="*/ 0 h 2160"/>
                              <a:gd name="T2" fmla="*/ 14400 w 14400"/>
                              <a:gd name="T3" fmla="*/ 0 h 2160"/>
                              <a:gd name="T4" fmla="*/ 14400 w 14400"/>
                              <a:gd name="T5" fmla="*/ 1239 h 2160"/>
                              <a:gd name="T6" fmla="*/ 9580 w 14400"/>
                              <a:gd name="T7" fmla="*/ 1959 h 2160"/>
                              <a:gd name="T8" fmla="*/ 4780 w 14400"/>
                              <a:gd name="T9" fmla="*/ 920 h 2160"/>
                              <a:gd name="T10" fmla="*/ 20 w 14400"/>
                              <a:gd name="T11" fmla="*/ 2160 h 2160"/>
                              <a:gd name="T12" fmla="*/ 0 w 14400"/>
                              <a:gd name="T13" fmla="*/ 0 h 2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4400" h="2160">
                                <a:moveTo>
                                  <a:pt x="0" y="0"/>
                                </a:moveTo>
                                <a:lnTo>
                                  <a:pt x="14400" y="0"/>
                                </a:lnTo>
                                <a:lnTo>
                                  <a:pt x="14400" y="1239"/>
                                </a:lnTo>
                                <a:cubicBezTo>
                                  <a:pt x="14400" y="1239"/>
                                  <a:pt x="11183" y="2012"/>
                                  <a:pt x="9580" y="1959"/>
                                </a:cubicBezTo>
                                <a:cubicBezTo>
                                  <a:pt x="7972" y="1926"/>
                                  <a:pt x="7120" y="980"/>
                                  <a:pt x="4780" y="920"/>
                                </a:cubicBezTo>
                                <a:cubicBezTo>
                                  <a:pt x="2440" y="860"/>
                                  <a:pt x="720" y="1481"/>
                                  <a:pt x="20" y="2160"/>
                                </a:cubicBezTo>
                                <a:cubicBezTo>
                                  <a:pt x="20" y="1180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F6F8AA">
                                  <a:lumMod val="100000"/>
                                  <a:lumOff val="0"/>
                                </a:srgbClr>
                              </a:gs>
                              <a:gs pos="100000">
                                <a:srgbClr val="C8C952">
                                  <a:lumMod val="100000"/>
                                  <a:lumOff val="0"/>
                                </a:srgbClr>
                              </a:gs>
                            </a:gsLst>
                            <a:lin ang="5400000" scaled="1"/>
                          </a:gra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11"/>
                        <wps:cNvSpPr>
                          <a:spLocks/>
                        </wps:cNvSpPr>
                        <wps:spPr bwMode="auto">
                          <a:xfrm>
                            <a:off x="720" y="800"/>
                            <a:ext cx="14400" cy="2160"/>
                          </a:xfrm>
                          <a:custGeom>
                            <a:avLst/>
                            <a:gdLst>
                              <a:gd name="T0" fmla="*/ 0 w 14400"/>
                              <a:gd name="T1" fmla="*/ 0 h 2160"/>
                              <a:gd name="T2" fmla="*/ 14400 w 14400"/>
                              <a:gd name="T3" fmla="*/ 0 h 2160"/>
                              <a:gd name="T4" fmla="*/ 14400 w 14400"/>
                              <a:gd name="T5" fmla="*/ 1239 h 2160"/>
                              <a:gd name="T6" fmla="*/ 9580 w 14400"/>
                              <a:gd name="T7" fmla="*/ 1959 h 2160"/>
                              <a:gd name="T8" fmla="*/ 4780 w 14400"/>
                              <a:gd name="T9" fmla="*/ 920 h 2160"/>
                              <a:gd name="T10" fmla="*/ 20 w 14400"/>
                              <a:gd name="T11" fmla="*/ 2160 h 2160"/>
                              <a:gd name="T12" fmla="*/ 0 w 14400"/>
                              <a:gd name="T13" fmla="*/ 0 h 2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4400" h="2160">
                                <a:moveTo>
                                  <a:pt x="0" y="0"/>
                                </a:moveTo>
                                <a:lnTo>
                                  <a:pt x="14400" y="0"/>
                                </a:lnTo>
                                <a:lnTo>
                                  <a:pt x="14400" y="1239"/>
                                </a:lnTo>
                                <a:cubicBezTo>
                                  <a:pt x="14400" y="1239"/>
                                  <a:pt x="11183" y="2012"/>
                                  <a:pt x="9580" y="1959"/>
                                </a:cubicBezTo>
                                <a:cubicBezTo>
                                  <a:pt x="7972" y="1926"/>
                                  <a:pt x="7120" y="980"/>
                                  <a:pt x="4780" y="920"/>
                                </a:cubicBezTo>
                                <a:cubicBezTo>
                                  <a:pt x="2440" y="860"/>
                                  <a:pt x="720" y="1481"/>
                                  <a:pt x="20" y="2160"/>
                                </a:cubicBezTo>
                                <a:cubicBezTo>
                                  <a:pt x="20" y="1180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12"/>
                        <wps:cNvSpPr>
                          <a:spLocks/>
                        </wps:cNvSpPr>
                        <wps:spPr bwMode="auto">
                          <a:xfrm>
                            <a:off x="720" y="720"/>
                            <a:ext cx="14400" cy="2160"/>
                          </a:xfrm>
                          <a:custGeom>
                            <a:avLst/>
                            <a:gdLst>
                              <a:gd name="T0" fmla="*/ 0 w 14400"/>
                              <a:gd name="T1" fmla="*/ 0 h 2160"/>
                              <a:gd name="T2" fmla="*/ 14400 w 14400"/>
                              <a:gd name="T3" fmla="*/ 0 h 2160"/>
                              <a:gd name="T4" fmla="*/ 14400 w 14400"/>
                              <a:gd name="T5" fmla="*/ 1239 h 2160"/>
                              <a:gd name="T6" fmla="*/ 9580 w 14400"/>
                              <a:gd name="T7" fmla="*/ 1959 h 2160"/>
                              <a:gd name="T8" fmla="*/ 4780 w 14400"/>
                              <a:gd name="T9" fmla="*/ 920 h 2160"/>
                              <a:gd name="T10" fmla="*/ 20 w 14400"/>
                              <a:gd name="T11" fmla="*/ 2160 h 2160"/>
                              <a:gd name="T12" fmla="*/ 0 w 14400"/>
                              <a:gd name="T13" fmla="*/ 0 h 2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4400" h="2160">
                                <a:moveTo>
                                  <a:pt x="0" y="0"/>
                                </a:moveTo>
                                <a:lnTo>
                                  <a:pt x="14400" y="0"/>
                                </a:lnTo>
                                <a:lnTo>
                                  <a:pt x="14400" y="1239"/>
                                </a:lnTo>
                                <a:cubicBezTo>
                                  <a:pt x="14400" y="1239"/>
                                  <a:pt x="11183" y="2012"/>
                                  <a:pt x="9580" y="1959"/>
                                </a:cubicBezTo>
                                <a:cubicBezTo>
                                  <a:pt x="7972" y="1926"/>
                                  <a:pt x="7120" y="980"/>
                                  <a:pt x="4780" y="920"/>
                                </a:cubicBezTo>
                                <a:cubicBezTo>
                                  <a:pt x="2440" y="860"/>
                                  <a:pt x="720" y="1481"/>
                                  <a:pt x="20" y="2160"/>
                                </a:cubicBezTo>
                                <a:cubicBezTo>
                                  <a:pt x="20" y="1180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43541D">
                                  <a:lumMod val="100000"/>
                                  <a:lumOff val="0"/>
                                </a:srgbClr>
                              </a:gs>
                              <a:gs pos="100000">
                                <a:srgbClr val="43541D">
                                  <a:lumMod val="60000"/>
                                  <a:lumOff val="40000"/>
                                </a:srgbClr>
                              </a:gs>
                            </a:gsLst>
                            <a:lin ang="5400000" scaled="1"/>
                          </a:gra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left:0;text-align:left;margin-left:36pt;margin-top:36pt;width:769.5pt;height:132pt;z-index:251635710;mso-position-horizontal-relative:page;mso-position-vertical-relative:page" coordorigin="720,720" coordsize="14400,264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">
                <v:shape id="Freeform 9" o:spid="_x0000_s1027" style="position:absolute;left:720;top:1200;width:14400;height:2160;visibility:visible;mso-wrap-style:square;v-text-anchor:top" coordsize="14400,21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X8jOwAAA&#10;ANsAAAAPAAAAZHJzL2Rvd25yZXYueG1sRE89b8IwEN2R+h+sq9QNnDIUGjAIVUJFLQykiPmIj8Qi&#10;PofYBfPv8YDE+PS+p/NoG3GhzhvHCt4HGQji0mnDlYLd37I/BuEDssbGMSm4kYf57KU3xVy7K2/p&#10;UoRKpBD2OSqoQ2hzKX1Zk0U/cC1x4o6usxgS7CqpO7ymcNvIYZZ9SIuGU0ONLX3VVJ6Kf6vAbNrD&#10;p/tdfy/PMa72R4mFNj9Kvb3GxQREoBie4od7pRWM0tj0Jf0AObs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FX8jOwAAAANsAAAAPAAAAAAAAAAAAAAAAAJcCAABkcnMvZG93bnJl&#10;di54bWxQSwUGAAAAAAQABAD1AAAAhAMAAAAA&#10;" path="m0,0l14400,,14400,1239c14400,1239,11183,2012,9580,1959,7972,1926,7120,980,4780,920,2440,860,720,1481,20,2160,20,1180,,,,0xe" stroked="f">
                  <v:path arrowok="t" o:connecttype="custom" o:connectlocs="0,0;14400,0;14400,1239;9580,1959;4780,920;20,2160;0,0" o:connectangles="0,0,0,0,0,0,0"/>
                </v:shape>
                <v:shape id="Freeform 10" o:spid="_x0000_s1028" style="position:absolute;left:720;top:1055;width:14400;height:2160;visibility:visible;mso-wrap-style:square;v-text-anchor:top" coordsize="14400,21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I860xAAA&#10;ANsAAAAPAAAAZHJzL2Rvd25yZXYueG1sRI9PawIxFMTvgt8hPKE3zar9Y7dGEUEQ6cFue+jxdfN2&#10;N3TzsiSprt++EQSPw8z8hlmue9uKE/lgHCuYTjIQxKXThmsFX5+78QJEiMgaW8ek4EIB1qvhYIm5&#10;dmf+oFMRa5EgHHJU0MTY5VKGsiGLYeI64uRVzluMSfpaao/nBLetnGXZs7RoOC002NG2ofK3+LMK&#10;qh/zvnikqg3bI5un78PF67lR6mHUb95AROrjPXxr77WCl1e4fkk/QK7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SPOtMQAAADbAAAADwAAAAAAAAAAAAAAAACXAgAAZHJzL2Rv&#10;d25yZXYueG1sUEsFBgAAAAAEAAQA9QAAAIgDAAAAAA==&#10;" path="m0,0l14400,,14400,1239c14400,1239,11183,2012,9580,1959,7972,1926,7120,980,4780,920,2440,860,720,1481,20,2160,20,1180,,,,0xe" fillcolor="#f6f8aa" stroked="f">
                  <v:fill color2="#c8c952" rotate="t" focus="100%" type="gradient"/>
                  <v:path arrowok="t" o:connecttype="custom" o:connectlocs="0,0;14400,0;14400,1239;9580,1959;4780,920;20,2160;0,0" o:connectangles="0,0,0,0,0,0,0"/>
                </v:shape>
                <v:shape id="Freeform 11" o:spid="_x0000_s1029" style="position:absolute;left:720;top:800;width:14400;height:2160;visibility:visible;mso-wrap-style:square;v-text-anchor:top" coordsize="14400,21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/LTvwAAA&#10;ANsAAAAPAAAAZHJzL2Rvd25yZXYueG1sRE9NawIxEL0X/A9hBG812x5Et0aRgihaD67ieboZd4Ob&#10;ybpJNf335iB4fLzv6TzaRtyo88axgo9hBoK4dNpwpeB4WL6PQfiArLFxTAr+ycN81nubYq7dnfd0&#10;K0IlUgj7HBXUIbS5lL6syaIfupY4cWfXWQwJdpXUHd5TuG3kZ5aNpEXDqaHGlr5rKi/Fn1Vgdu3v&#10;xG1/VstrjOvTWWKhzUapQT8uvkAEiuElfrrXWsE4rU9f0g+Qswc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O/LTvwAAAANsAAAAPAAAAAAAAAAAAAAAAAJcCAABkcnMvZG93bnJl&#10;di54bWxQSwUGAAAAAAQABAD1AAAAhAMAAAAA&#10;" path="m0,0l14400,,14400,1239c14400,1239,11183,2012,9580,1959,7972,1926,7120,980,4780,920,2440,860,720,1481,20,2160,20,1180,,,,0xe" stroked="f">
                  <v:path arrowok="t" o:connecttype="custom" o:connectlocs="0,0;14400,0;14400,1239;9580,1959;4780,920;20,2160;0,0" o:connectangles="0,0,0,0,0,0,0"/>
                </v:shape>
                <v:shape id="Freeform 12" o:spid="_x0000_s1030" style="position:absolute;left:720;top:720;width:14400;height:2160;visibility:visible;mso-wrap-style:square;v-text-anchor:top" coordsize="14400,21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QIo1xAAA&#10;ANsAAAAPAAAAZHJzL2Rvd25yZXYueG1sRI/NasMwEITvhbyD2EBuiZzSBONaDqFgCCUE8nfobbE2&#10;tom1ci3Vdvv0UaHQ4zAz3zDpZjSN6KlztWUFy0UEgriwuuZSweWcz2MQziNrbCyTgm9ysMkmTykm&#10;2g58pP7kSxEg7BJUUHnfJlK6oiKDbmFb4uDdbGfQB9mVUnc4BLhp5HMUraXBmsNChS29VVTcT19G&#10;weHDRO+f8fbF7Hc/esV5Tq69KjWbjttXEJ5G/x/+a++0gngJv1/CD5DZ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0ECKNcQAAADbAAAADwAAAAAAAAAAAAAAAACXAgAAZHJzL2Rv&#10;d25yZXYueG1sUEsFBgAAAAAEAAQA9QAAAIgDAAAAAA==&#10;" path="m0,0l14400,,14400,1239c14400,1239,11183,2012,9580,1959,7972,1926,7120,980,4780,920,2440,860,720,1481,20,2160,20,1180,,,,0xe" fillcolor="#43541d" stroked="f">
                  <v:fill color2="#9ec24e" rotate="t" focus="100%" type="gradient"/>
                  <v:path arrowok="t" o:connecttype="custom" o:connectlocs="0,0;14400,0;14400,1239;9580,1959;4780,920;20,2160;0,0" o:connectangles="0,0,0,0,0,0,0"/>
                </v:shape>
                <w10:wrap type="tight" anchorx="page" anchory="page"/>
              </v:group>
            </w:pict>
          </mc:Fallback>
        </mc:AlternateContent>
      </w:r>
      <w:r w:rsidR="00A442FA">
        <w:rPr>
          <w:noProof/>
        </w:rPr>
        <w:drawing>
          <wp:anchor distT="85344" distB="85852" distL="204089" distR="206756" simplePos="0" relativeHeight="251787274" behindDoc="0" locked="0" layoutInCell="0" allowOverlap="1" wp14:anchorId="50317F3B" wp14:editId="15EAD374">
            <wp:simplePos x="0" y="0"/>
            <wp:positionH relativeFrom="page">
              <wp:posOffset>1625854</wp:posOffset>
            </wp:positionH>
            <wp:positionV relativeFrom="page">
              <wp:posOffset>656844</wp:posOffset>
            </wp:positionV>
            <wp:extent cx="1167765" cy="1206754"/>
            <wp:effectExtent l="95250" t="95250" r="89535" b="88900"/>
            <wp:wrapTight wrapText="bothSides">
              <wp:wrapPolygon edited="0">
                <wp:start x="7400" y="-1705"/>
                <wp:lineTo x="-352" y="-1364"/>
                <wp:lineTo x="-352" y="4093"/>
                <wp:lineTo x="-1762" y="4093"/>
                <wp:lineTo x="-1762" y="15006"/>
                <wp:lineTo x="-1409" y="16371"/>
                <wp:lineTo x="2819" y="20463"/>
                <wp:lineTo x="6695" y="22509"/>
                <wp:lineTo x="7047" y="22851"/>
                <wp:lineTo x="14095" y="22851"/>
                <wp:lineTo x="14447" y="22509"/>
                <wp:lineTo x="19028" y="20463"/>
                <wp:lineTo x="22551" y="15006"/>
                <wp:lineTo x="22904" y="9891"/>
                <wp:lineTo x="22904" y="9549"/>
                <wp:lineTo x="21494" y="4434"/>
                <wp:lineTo x="21494" y="2728"/>
                <wp:lineTo x="15856" y="-1364"/>
                <wp:lineTo x="13742" y="-1705"/>
                <wp:lineTo x="7400" y="-1705"/>
              </wp:wrapPolygon>
            </wp:wrapTight>
            <wp:docPr id="74" name="Placeholder" descr="placeholder-base---neut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laceholder" descr="placeholder-base---neutral.png"/>
                    <pic:cNvPicPr/>
                  </pic:nvPicPr>
                  <pic:blipFill>
                    <a:blip r:embed="rId8"/>
                    <a:srcRect l="32512" t="14701" r="27563" b="23401"/>
                    <a:stretch>
                      <a:fillRect/>
                    </a:stretch>
                  </pic:blipFill>
                  <pic:spPr>
                    <a:xfrm>
                      <a:off x="0" y="0"/>
                      <a:ext cx="1167765" cy="1206500"/>
                    </a:xfrm>
                    <a:prstGeom prst="ellipse">
                      <a:avLst/>
                    </a:prstGeom>
                    <a:ln w="762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="00A442FA">
        <w:rPr>
          <w:noProof/>
        </w:rPr>
        <w:drawing>
          <wp:anchor distT="85344" distB="82804" distL="204089" distR="205232" simplePos="0" relativeHeight="251787273" behindDoc="0" locked="0" layoutInCell="0" allowOverlap="1" wp14:anchorId="6CBEB486" wp14:editId="6B205909">
            <wp:simplePos x="0" y="0"/>
            <wp:positionH relativeFrom="page">
              <wp:posOffset>4635754</wp:posOffset>
            </wp:positionH>
            <wp:positionV relativeFrom="page">
              <wp:posOffset>610489</wp:posOffset>
            </wp:positionV>
            <wp:extent cx="1480439" cy="1526667"/>
            <wp:effectExtent l="95250" t="95250" r="100965" b="92710"/>
            <wp:wrapTight wrapText="bothSides">
              <wp:wrapPolygon edited="0">
                <wp:start x="8062" y="-1348"/>
                <wp:lineTo x="834" y="-1078"/>
                <wp:lineTo x="834" y="3235"/>
                <wp:lineTo x="-1390" y="3235"/>
                <wp:lineTo x="-1390" y="15364"/>
                <wp:lineTo x="-556" y="16712"/>
                <wp:lineTo x="3336" y="20486"/>
                <wp:lineTo x="7506" y="22373"/>
                <wp:lineTo x="7784" y="22642"/>
                <wp:lineTo x="13900" y="22642"/>
                <wp:lineTo x="14178" y="22373"/>
                <wp:lineTo x="18347" y="20486"/>
                <wp:lineTo x="21961" y="16173"/>
                <wp:lineTo x="22795" y="12130"/>
                <wp:lineTo x="22795" y="7547"/>
                <wp:lineTo x="20571" y="3504"/>
                <wp:lineTo x="20849" y="1887"/>
                <wp:lineTo x="15568" y="-1078"/>
                <wp:lineTo x="13344" y="-1348"/>
                <wp:lineTo x="8062" y="-1348"/>
              </wp:wrapPolygon>
            </wp:wrapTight>
            <wp:docPr id="73" name="Placeholder" descr="placeholder-base---neut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ceholder" descr="placeholder-base---neutral.png"/>
                    <pic:cNvPicPr/>
                  </pic:nvPicPr>
                  <pic:blipFill>
                    <a:blip r:embed="rId9"/>
                    <a:srcRect l="20862" t="5251" r="21875" b="16091"/>
                    <a:stretch>
                      <a:fillRect/>
                    </a:stretch>
                  </pic:blipFill>
                  <pic:spPr>
                    <a:xfrm>
                      <a:off x="0" y="0"/>
                      <a:ext cx="1480185" cy="1526540"/>
                    </a:xfrm>
                    <a:prstGeom prst="ellipse">
                      <a:avLst/>
                    </a:prstGeom>
                    <a:ln w="762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="00A442FA">
        <w:rPr>
          <w:noProof/>
        </w:rPr>
        <w:drawing>
          <wp:anchor distT="67056" distB="67056" distL="185801" distR="188849" simplePos="0" relativeHeight="251787281" behindDoc="0" locked="0" layoutInCell="0" allowOverlap="1" wp14:anchorId="53049EE3" wp14:editId="7350449A">
            <wp:simplePos x="0" y="0"/>
            <wp:positionH relativeFrom="page">
              <wp:posOffset>761746</wp:posOffset>
            </wp:positionH>
            <wp:positionV relativeFrom="page">
              <wp:posOffset>1147826</wp:posOffset>
            </wp:positionV>
            <wp:extent cx="685800" cy="731393"/>
            <wp:effectExtent l="76200" t="76200" r="76200" b="69215"/>
            <wp:wrapTight wrapText="bothSides">
              <wp:wrapPolygon edited="0">
                <wp:start x="6000" y="-2252"/>
                <wp:lineTo x="-2400" y="-1689"/>
                <wp:lineTo x="-2400" y="15764"/>
                <wp:lineTo x="-1800" y="17453"/>
                <wp:lineTo x="5400" y="23083"/>
                <wp:lineTo x="15600" y="23083"/>
                <wp:lineTo x="16200" y="22520"/>
                <wp:lineTo x="22800" y="16890"/>
                <wp:lineTo x="22800" y="16327"/>
                <wp:lineTo x="23400" y="7882"/>
                <wp:lineTo x="23400" y="5630"/>
                <wp:lineTo x="16800" y="-1689"/>
                <wp:lineTo x="15000" y="-2252"/>
                <wp:lineTo x="6000" y="-2252"/>
              </wp:wrapPolygon>
            </wp:wrapTight>
            <wp:docPr id="71" name="Placeholder" descr="placeholder-base---neut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laceholder" descr="placeholder-base---neutral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730885"/>
                    </a:xfrm>
                    <a:prstGeom prst="ellipse">
                      <a:avLst/>
                    </a:prstGeom>
                    <a:gradFill flip="none" rotWithShape="1">
                      <a:gsLst>
                        <a:gs pos="0">
                          <a:schemeClr val="bg2"/>
                        </a:gs>
                        <a:gs pos="100000">
                          <a:schemeClr val="accent2"/>
                        </a:gs>
                      </a:gsLst>
                      <a:lin ang="5400000" scaled="0"/>
                      <a:tileRect/>
                    </a:gradFill>
                    <a:ln w="635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="00A442FA">
        <w:rPr>
          <w:noProof/>
        </w:rPr>
        <w:drawing>
          <wp:anchor distT="54864" distB="57912" distL="173609" distR="175133" simplePos="0" relativeHeight="251787280" behindDoc="0" locked="0" layoutInCell="0" allowOverlap="1" wp14:anchorId="6964B57D" wp14:editId="57936BD4">
            <wp:simplePos x="0" y="0"/>
            <wp:positionH relativeFrom="page">
              <wp:posOffset>3073654</wp:posOffset>
            </wp:positionH>
            <wp:positionV relativeFrom="page">
              <wp:posOffset>914654</wp:posOffset>
            </wp:positionV>
            <wp:extent cx="266573" cy="320294"/>
            <wp:effectExtent l="76200" t="76200" r="76835" b="80010"/>
            <wp:wrapTight wrapText="bothSides">
              <wp:wrapPolygon edited="0">
                <wp:start x="1547" y="-5143"/>
                <wp:lineTo x="-6186" y="-3857"/>
                <wp:lineTo x="-6186" y="16714"/>
                <wp:lineTo x="0" y="25714"/>
                <wp:lineTo x="20105" y="25714"/>
                <wp:lineTo x="26291" y="16714"/>
                <wp:lineTo x="20105" y="-1286"/>
                <wp:lineTo x="18558" y="-5143"/>
                <wp:lineTo x="1547" y="-5143"/>
              </wp:wrapPolygon>
            </wp:wrapTight>
            <wp:docPr id="70" name="Placeholder" descr="placeholder-base---neut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laceholder" descr="placeholder-base---neutral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065" cy="320040"/>
                    </a:xfrm>
                    <a:prstGeom prst="ellipse">
                      <a:avLst/>
                    </a:prstGeom>
                    <a:gradFill flip="none" rotWithShape="1">
                      <a:gsLst>
                        <a:gs pos="0">
                          <a:schemeClr val="bg2"/>
                        </a:gs>
                        <a:gs pos="100000">
                          <a:schemeClr val="accent2"/>
                        </a:gs>
                      </a:gsLst>
                      <a:lin ang="5400000" scaled="0"/>
                      <a:tileRect/>
                    </a:gradFill>
                    <a:ln w="508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="00A442FA">
        <w:rPr>
          <w:noProof/>
        </w:rPr>
        <w:drawing>
          <wp:anchor distT="85344" distB="85725" distL="204089" distR="204089" simplePos="0" relativeHeight="251787279" behindDoc="0" locked="0" layoutInCell="0" allowOverlap="1" wp14:anchorId="4D9C81AD" wp14:editId="0827A5A3">
            <wp:simplePos x="0" y="0"/>
            <wp:positionH relativeFrom="page">
              <wp:posOffset>3612134</wp:posOffset>
            </wp:positionH>
            <wp:positionV relativeFrom="page">
              <wp:posOffset>759079</wp:posOffset>
            </wp:positionV>
            <wp:extent cx="823087" cy="889381"/>
            <wp:effectExtent l="95250" t="95250" r="91440" b="101600"/>
            <wp:wrapTight wrapText="bothSides">
              <wp:wrapPolygon edited="0">
                <wp:start x="6500" y="-2314"/>
                <wp:lineTo x="-2000" y="-1851"/>
                <wp:lineTo x="-2500" y="5554"/>
                <wp:lineTo x="-2500" y="16663"/>
                <wp:lineTo x="1000" y="20366"/>
                <wp:lineTo x="5500" y="23143"/>
                <wp:lineTo x="6000" y="23606"/>
                <wp:lineTo x="15000" y="23606"/>
                <wp:lineTo x="15500" y="23143"/>
                <wp:lineTo x="20000" y="20366"/>
                <wp:lineTo x="23500" y="13423"/>
                <wp:lineTo x="23500" y="3703"/>
                <wp:lineTo x="16500" y="-1851"/>
                <wp:lineTo x="14500" y="-2314"/>
                <wp:lineTo x="6500" y="-2314"/>
              </wp:wrapPolygon>
            </wp:wrapTight>
            <wp:docPr id="69" name="Placeholder" descr="placeholder-base---neut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laceholder" descr="placeholder-base---neutral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889000"/>
                    </a:xfrm>
                    <a:prstGeom prst="ellipse">
                      <a:avLst/>
                    </a:prstGeom>
                    <a:gradFill flip="none" rotWithShape="1">
                      <a:gsLst>
                        <a:gs pos="0">
                          <a:schemeClr val="bg2"/>
                        </a:gs>
                        <a:gs pos="100000">
                          <a:schemeClr val="accent2"/>
                        </a:gs>
                      </a:gsLst>
                      <a:lin ang="5400000" scaled="0"/>
                      <a:tileRect/>
                    </a:gradFill>
                    <a:ln w="762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="00A442FA">
        <w:rPr>
          <w:noProof/>
        </w:rPr>
        <w:drawing>
          <wp:anchor distT="54864" distB="54864" distL="173609" distR="176657" simplePos="0" relativeHeight="251787278" behindDoc="0" locked="0" layoutInCell="0" allowOverlap="1" wp14:anchorId="740A253E" wp14:editId="4443C338">
            <wp:simplePos x="0" y="0"/>
            <wp:positionH relativeFrom="page">
              <wp:posOffset>9156954</wp:posOffset>
            </wp:positionH>
            <wp:positionV relativeFrom="page">
              <wp:posOffset>1257554</wp:posOffset>
            </wp:positionV>
            <wp:extent cx="228854" cy="274447"/>
            <wp:effectExtent l="76200" t="76200" r="76200" b="68580"/>
            <wp:wrapTight wrapText="bothSides">
              <wp:wrapPolygon edited="0">
                <wp:start x="0" y="-6000"/>
                <wp:lineTo x="-7200" y="-4500"/>
                <wp:lineTo x="-7200" y="18000"/>
                <wp:lineTo x="0" y="25500"/>
                <wp:lineTo x="21600" y="25500"/>
                <wp:lineTo x="27000" y="19500"/>
                <wp:lineTo x="19800" y="-3000"/>
                <wp:lineTo x="19800" y="-6000"/>
                <wp:lineTo x="0" y="-6000"/>
              </wp:wrapPolygon>
            </wp:wrapTight>
            <wp:docPr id="68" name="Placeholder" descr="placeholder-base---neut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laceholder" descr="placeholder-base---neutral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74320"/>
                    </a:xfrm>
                    <a:prstGeom prst="ellipse">
                      <a:avLst/>
                    </a:prstGeom>
                    <a:gradFill flip="none" rotWithShape="1">
                      <a:gsLst>
                        <a:gs pos="0">
                          <a:schemeClr val="bg2"/>
                        </a:gs>
                        <a:gs pos="100000">
                          <a:schemeClr val="accent2"/>
                        </a:gs>
                      </a:gsLst>
                      <a:lin ang="5400000" scaled="0"/>
                      <a:tileRect/>
                    </a:gradFill>
                    <a:ln w="508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="00A442FA">
        <w:rPr>
          <w:noProof/>
        </w:rPr>
        <w:drawing>
          <wp:anchor distT="54864" distB="54864" distL="173609" distR="176657" simplePos="0" relativeHeight="251787277" behindDoc="0" locked="0" layoutInCell="0" allowOverlap="1" wp14:anchorId="76A51362" wp14:editId="35E580DA">
            <wp:simplePos x="0" y="0"/>
            <wp:positionH relativeFrom="page">
              <wp:posOffset>8483854</wp:posOffset>
            </wp:positionH>
            <wp:positionV relativeFrom="page">
              <wp:posOffset>1359154</wp:posOffset>
            </wp:positionV>
            <wp:extent cx="411734" cy="457327"/>
            <wp:effectExtent l="76200" t="76200" r="83820" b="76200"/>
            <wp:wrapTight wrapText="bothSides">
              <wp:wrapPolygon edited="0">
                <wp:start x="5000" y="-3600"/>
                <wp:lineTo x="-4000" y="-2700"/>
                <wp:lineTo x="-4000" y="17100"/>
                <wp:lineTo x="4000" y="24300"/>
                <wp:lineTo x="18000" y="24300"/>
                <wp:lineTo x="19000" y="23400"/>
                <wp:lineTo x="25000" y="12600"/>
                <wp:lineTo x="25000" y="9000"/>
                <wp:lineTo x="18000" y="-2700"/>
                <wp:lineTo x="17000" y="-3600"/>
                <wp:lineTo x="5000" y="-3600"/>
              </wp:wrapPolygon>
            </wp:wrapTight>
            <wp:docPr id="67" name="Placeholder" descr="placeholder-base---neut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laceholder" descr="placeholder-base---neutral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" cy="457200"/>
                    </a:xfrm>
                    <a:prstGeom prst="ellipse">
                      <a:avLst/>
                    </a:prstGeom>
                    <a:gradFill flip="none" rotWithShape="1">
                      <a:gsLst>
                        <a:gs pos="0">
                          <a:schemeClr val="bg2"/>
                        </a:gs>
                        <a:gs pos="100000">
                          <a:schemeClr val="accent2"/>
                        </a:gs>
                      </a:gsLst>
                      <a:lin ang="5400000" scaled="0"/>
                      <a:tileRect/>
                    </a:gradFill>
                    <a:ln w="508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="00A442FA">
        <w:rPr>
          <w:noProof/>
        </w:rPr>
        <w:drawing>
          <wp:anchor distT="67056" distB="67056" distL="185801" distR="188849" simplePos="0" relativeHeight="251787276" behindDoc="0" locked="0" layoutInCell="0" allowOverlap="1" wp14:anchorId="408CF48D" wp14:editId="7A8E9864">
            <wp:simplePos x="0" y="0"/>
            <wp:positionH relativeFrom="page">
              <wp:posOffset>7505446</wp:posOffset>
            </wp:positionH>
            <wp:positionV relativeFrom="page">
              <wp:posOffset>1307846</wp:posOffset>
            </wp:positionV>
            <wp:extent cx="685800" cy="731393"/>
            <wp:effectExtent l="76200" t="76200" r="76200" b="69215"/>
            <wp:wrapTight wrapText="bothSides">
              <wp:wrapPolygon edited="0">
                <wp:start x="6000" y="-2252"/>
                <wp:lineTo x="-2400" y="-1689"/>
                <wp:lineTo x="-2400" y="15764"/>
                <wp:lineTo x="-1800" y="17453"/>
                <wp:lineTo x="5400" y="23083"/>
                <wp:lineTo x="15600" y="23083"/>
                <wp:lineTo x="16200" y="22520"/>
                <wp:lineTo x="22800" y="16890"/>
                <wp:lineTo x="22800" y="16327"/>
                <wp:lineTo x="23400" y="7882"/>
                <wp:lineTo x="23400" y="5630"/>
                <wp:lineTo x="16800" y="-1689"/>
                <wp:lineTo x="15000" y="-2252"/>
                <wp:lineTo x="6000" y="-2252"/>
              </wp:wrapPolygon>
            </wp:wrapTight>
            <wp:docPr id="66" name="Placeholder" descr="placeholder-base---neut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aceholder" descr="placeholder-base---neutral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730885"/>
                    </a:xfrm>
                    <a:prstGeom prst="ellipse">
                      <a:avLst/>
                    </a:prstGeom>
                    <a:gradFill flip="none" rotWithShape="1">
                      <a:gsLst>
                        <a:gs pos="0">
                          <a:schemeClr val="bg2"/>
                        </a:gs>
                        <a:gs pos="100000">
                          <a:schemeClr val="accent2"/>
                        </a:gs>
                      </a:gsLst>
                      <a:lin ang="5400000" scaled="0"/>
                      <a:tileRect/>
                    </a:gradFill>
                    <a:ln w="635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="00A442FA">
        <w:rPr>
          <w:noProof/>
        </w:rPr>
        <w:drawing>
          <wp:anchor distT="85344" distB="85344" distL="204089" distR="204089" simplePos="0" relativeHeight="251787275" behindDoc="0" locked="0" layoutInCell="0" allowOverlap="1" wp14:anchorId="4B7925FE" wp14:editId="01B3703F">
            <wp:simplePos x="0" y="0"/>
            <wp:positionH relativeFrom="page">
              <wp:posOffset>6299454</wp:posOffset>
            </wp:positionH>
            <wp:positionV relativeFrom="page">
              <wp:posOffset>1194054</wp:posOffset>
            </wp:positionV>
            <wp:extent cx="914527" cy="1005967"/>
            <wp:effectExtent l="95250" t="95250" r="95250" b="99060"/>
            <wp:wrapTight wrapText="bothSides">
              <wp:wrapPolygon edited="0">
                <wp:start x="7200" y="-2045"/>
                <wp:lineTo x="-1350" y="-1636"/>
                <wp:lineTo x="-2250" y="4909"/>
                <wp:lineTo x="-2250" y="16364"/>
                <wp:lineTo x="-450" y="18000"/>
                <wp:lineTo x="-450" y="18409"/>
                <wp:lineTo x="5850" y="22909"/>
                <wp:lineTo x="6300" y="23318"/>
                <wp:lineTo x="14850" y="23318"/>
                <wp:lineTo x="15300" y="22909"/>
                <wp:lineTo x="21600" y="18409"/>
                <wp:lineTo x="21600" y="18000"/>
                <wp:lineTo x="23400" y="11864"/>
                <wp:lineTo x="23400" y="11455"/>
                <wp:lineTo x="22500" y="5318"/>
                <wp:lineTo x="22500" y="3682"/>
                <wp:lineTo x="16200" y="-1636"/>
                <wp:lineTo x="14400" y="-2045"/>
                <wp:lineTo x="7200" y="-2045"/>
              </wp:wrapPolygon>
            </wp:wrapTight>
            <wp:docPr id="65" name="Placeholder" descr="placeholder-base---neut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laceholder" descr="placeholder-base---neutral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005840"/>
                    </a:xfrm>
                    <a:prstGeom prst="ellipse">
                      <a:avLst/>
                    </a:prstGeom>
                    <a:gradFill flip="none" rotWithShape="1">
                      <a:gsLst>
                        <a:gs pos="0">
                          <a:schemeClr val="bg2"/>
                        </a:gs>
                        <a:gs pos="100000">
                          <a:schemeClr val="accent2"/>
                        </a:gs>
                      </a:gsLst>
                      <a:lin ang="5400000" scaled="0"/>
                      <a:tileRect/>
                    </a:gradFill>
                    <a:ln w="762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="00A442FA">
        <w:br w:type="page"/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BE5D4BC" wp14:editId="1B1F24D1">
                <wp:simplePos x="0" y="0"/>
                <wp:positionH relativeFrom="page">
                  <wp:posOffset>668655</wp:posOffset>
                </wp:positionH>
                <wp:positionV relativeFrom="page">
                  <wp:posOffset>6654165</wp:posOffset>
                </wp:positionV>
                <wp:extent cx="2743200" cy="365760"/>
                <wp:effectExtent l="0" t="0" r="0" b="15240"/>
                <wp:wrapTight wrapText="bothSides">
                  <wp:wrapPolygon edited="0">
                    <wp:start x="200" y="0"/>
                    <wp:lineTo x="200" y="21000"/>
                    <wp:lineTo x="21200" y="21000"/>
                    <wp:lineTo x="21200" y="0"/>
                    <wp:lineTo x="200" y="0"/>
                  </wp:wrapPolygon>
                </wp:wrapTight>
                <wp:docPr id="226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70A2D" w:rsidRDefault="00D70A2D" w:rsidP="008A6325">
                            <w:pPr>
                              <w:pStyle w:val="a7"/>
                              <w:snapToGrid w:val="0"/>
                              <w:spacing w:after="0"/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D70A2D">
                              <w:t>-</w:t>
                            </w:r>
                            <w:r w:rsidRPr="00D70A2D">
                              <w:rPr>
                                <w:rFonts w:hint="eastAsia"/>
                              </w:rPr>
                              <w:t>当读者打开折页册时，这将是他们最先看到的文字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:rsidR="007C2F99" w:rsidRPr="00D70A2D" w:rsidRDefault="007C2F99" w:rsidP="008A6325">
                            <w:pPr>
                              <w:snapToGrid w:val="0"/>
                            </w:pP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6" o:spid="_x0000_s1065" type="#_x0000_t202" style="position:absolute;margin-left:52.65pt;margin-top:523.95pt;width:3in;height:28.8pt;z-index:25174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" filled="f" stroked="f">
                <v:textbox inset=",0,,0">
                  <w:txbxContent>
                    <w:p w:rsidR="00D70A2D" w:rsidRDefault="00D70A2D" w:rsidP="008A6325">
                      <w:pPr>
                        <w:pStyle w:val="a7"/>
                        <w:snapToGrid w:val="0"/>
                        <w:spacing w:after="0"/>
                      </w:pPr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D70A2D">
                        <w:t>-</w:t>
                      </w:r>
                      <w:r w:rsidRPr="00D70A2D">
                        <w:rPr>
                          <w:rFonts w:hint="eastAsia"/>
                        </w:rPr>
                        <w:t>当读者打开折页册时，这将是他们最先看到的文字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  <w:p w:rsidR="007C2F99" w:rsidRPr="00D70A2D" w:rsidRDefault="007C2F99" w:rsidP="008A6325">
                      <w:pPr>
                        <w:snapToGrid w:val="0"/>
                      </w:pP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4D41B5A" wp14:editId="282A12BB">
                <wp:simplePos x="0" y="0"/>
                <wp:positionH relativeFrom="page">
                  <wp:posOffset>6358255</wp:posOffset>
                </wp:positionH>
                <wp:positionV relativeFrom="page">
                  <wp:posOffset>5464175</wp:posOffset>
                </wp:positionV>
                <wp:extent cx="365760" cy="274320"/>
                <wp:effectExtent l="0" t="0" r="0" b="5080"/>
                <wp:wrapNone/>
                <wp:docPr id="205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A442FA">
                            <w:pPr>
                              <w:pStyle w:val="BodyTextR-Light"/>
                            </w:pPr>
                            <w:r>
                              <w:rPr>
                                <w:lang w:val="zh-CN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8" o:spid="_x0000_s1066" type="#_x0000_t202" style="position:absolute;margin-left:500.65pt;margin-top:430.25pt;width:28.8pt;height:21.6pt;z-index:25176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" filled="f" stroked="f">
                <v:textbox inset=",0,,0">
                  <w:txbxContent>
                    <w:p w:rsidR="007C2F99" w:rsidRDefault="00A442FA">
                      <w:pPr>
                        <w:pStyle w:val="BodyTextR-Light"/>
                      </w:pPr>
                      <w:r>
                        <w:rPr>
                          <w:lang w:val="zh-CN"/>
                        </w:rPr>
                        <w:t>00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11D4AE6" wp14:editId="0BCF57E3">
                <wp:simplePos x="0" y="0"/>
                <wp:positionH relativeFrom="page">
                  <wp:posOffset>3952875</wp:posOffset>
                </wp:positionH>
                <wp:positionV relativeFrom="page">
                  <wp:posOffset>5464175</wp:posOffset>
                </wp:positionV>
                <wp:extent cx="2286000" cy="457200"/>
                <wp:effectExtent l="0" t="0" r="0" b="0"/>
                <wp:wrapTight wrapText="bothSides">
                  <wp:wrapPolygon edited="0">
                    <wp:start x="240" y="0"/>
                    <wp:lineTo x="240" y="20400"/>
                    <wp:lineTo x="21120" y="20400"/>
                    <wp:lineTo x="21120" y="0"/>
                    <wp:lineTo x="240" y="0"/>
                  </wp:wrapPolygon>
                </wp:wrapTight>
                <wp:docPr id="206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70A2D" w:rsidRDefault="00D70A2D" w:rsidP="00D70A2D">
                            <w:pPr>
                              <w:pStyle w:val="BodyText-Light"/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D70A2D">
                              <w:t>-</w:t>
                            </w:r>
                            <w:r w:rsidRPr="00D70A2D">
                              <w:rPr>
                                <w:rFonts w:hint="eastAsia"/>
                              </w:rPr>
                              <w:t>当读者打开折页册时，这将是他们最先看到的文字</w:t>
                            </w:r>
                            <w:r>
                              <w:rPr>
                                <w:lang w:val="zh-CN"/>
                              </w:rPr>
                              <w:t>.</w:t>
                            </w:r>
                          </w:p>
                          <w:p w:rsidR="007C2F99" w:rsidRDefault="00A442FA">
                            <w:pPr>
                              <w:pStyle w:val="BodyText-Light"/>
                            </w:pPr>
                            <w:r>
                              <w:rPr>
                                <w:lang w:val="zh-CN"/>
                              </w:rPr>
                              <w:t>tristique mi.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3" o:spid="_x0000_s1067" type="#_x0000_t202" style="position:absolute;margin-left:311.25pt;margin-top:430.25pt;width:180pt;height:36pt;z-index:25176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" filled="f" stroked="f">
                <v:textbox inset=",0,,0">
                  <w:txbxContent>
                    <w:p w:rsidR="00D70A2D" w:rsidRDefault="00D70A2D" w:rsidP="00D70A2D">
                      <w:pPr>
                        <w:pStyle w:val="BodyText-Light"/>
                      </w:pPr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D70A2D">
                        <w:t>-</w:t>
                      </w:r>
                      <w:r w:rsidRPr="00D70A2D">
                        <w:rPr>
                          <w:rFonts w:hint="eastAsia"/>
                        </w:rPr>
                        <w:t>当读者打开折页册时，这将是他们最先看到的文字</w:t>
                      </w:r>
                      <w:r>
                        <w:rPr>
                          <w:lang w:val="zh-CN"/>
                        </w:rPr>
                        <w:t>.</w:t>
                      </w:r>
                    </w:p>
                    <w:p w:rsidR="007C2F99" w:rsidRDefault="00A442FA">
                      <w:pPr>
                        <w:pStyle w:val="BodyText-Light"/>
                      </w:pPr>
                      <w:r>
                        <w:rPr>
                          <w:lang w:val="zh-CN"/>
                        </w:rPr>
                        <w:t>tristique mi.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C6B5C88" wp14:editId="2DC9A8AC">
                <wp:simplePos x="0" y="0"/>
                <wp:positionH relativeFrom="page">
                  <wp:posOffset>3952875</wp:posOffset>
                </wp:positionH>
                <wp:positionV relativeFrom="page">
                  <wp:posOffset>5922010</wp:posOffset>
                </wp:positionV>
                <wp:extent cx="2286000" cy="594360"/>
                <wp:effectExtent l="0" t="0" r="0" b="15240"/>
                <wp:wrapTight wrapText="bothSides">
                  <wp:wrapPolygon edited="0">
                    <wp:start x="240" y="0"/>
                    <wp:lineTo x="240" y="21231"/>
                    <wp:lineTo x="21120" y="21231"/>
                    <wp:lineTo x="21120" y="0"/>
                    <wp:lineTo x="240" y="0"/>
                  </wp:wrapPolygon>
                </wp:wrapTight>
                <wp:docPr id="207" name="Text 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59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70A2D" w:rsidRDefault="00D70A2D" w:rsidP="00D70A2D">
                            <w:pPr>
                              <w:pStyle w:val="BodyText-Light"/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D70A2D">
                              <w:t>-</w:t>
                            </w:r>
                            <w:r w:rsidRPr="00D70A2D">
                              <w:rPr>
                                <w:rFonts w:hint="eastAsia"/>
                              </w:rPr>
                              <w:t>当读者打开折页册时，这将是他们最先看到的文字</w:t>
                            </w:r>
                            <w:r>
                              <w:rPr>
                                <w:lang w:val="zh-CN"/>
                              </w:rPr>
                              <w:t>.</w:t>
                            </w:r>
                          </w:p>
                          <w:p w:rsidR="007C2F99" w:rsidRDefault="00A442FA">
                            <w:pPr>
                              <w:pStyle w:val="BodyText-Light"/>
                            </w:pPr>
                            <w:r w:rsidRPr="00D70A2D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4" o:spid="_x0000_s1068" type="#_x0000_t202" style="position:absolute;margin-left:311.25pt;margin-top:466.3pt;width:180pt;height:46.8pt;z-index:25176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" filled="f" stroked="f">
                <v:textbox inset=",0,,0">
                  <w:txbxContent>
                    <w:p w:rsidR="00D70A2D" w:rsidRDefault="00D70A2D" w:rsidP="00D70A2D">
                      <w:pPr>
                        <w:pStyle w:val="BodyText-Light"/>
                      </w:pPr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D70A2D">
                        <w:t>-</w:t>
                      </w:r>
                      <w:r w:rsidRPr="00D70A2D">
                        <w:rPr>
                          <w:rFonts w:hint="eastAsia"/>
                        </w:rPr>
                        <w:t>当读者打开折页册时，这将是他们最先看到的文字</w:t>
                      </w:r>
                      <w:r>
                        <w:rPr>
                          <w:lang w:val="zh-CN"/>
                        </w:rPr>
                        <w:t>.</w:t>
                      </w:r>
                    </w:p>
                    <w:p w:rsidR="007C2F99" w:rsidRDefault="00A442FA">
                      <w:pPr>
                        <w:pStyle w:val="BodyText-Light"/>
                      </w:pPr>
                      <w:r w:rsidRPr="00D70A2D">
                        <w:t xml:space="preserve"> 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C588B1A" wp14:editId="5BDD3C43">
                <wp:simplePos x="0" y="0"/>
                <wp:positionH relativeFrom="page">
                  <wp:posOffset>6358255</wp:posOffset>
                </wp:positionH>
                <wp:positionV relativeFrom="page">
                  <wp:posOffset>5922010</wp:posOffset>
                </wp:positionV>
                <wp:extent cx="365760" cy="274320"/>
                <wp:effectExtent l="0" t="0" r="0" b="5080"/>
                <wp:wrapNone/>
                <wp:docPr id="208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A442FA">
                            <w:pPr>
                              <w:pStyle w:val="BodyTextR-Light"/>
                            </w:pPr>
                            <w:r>
                              <w:rPr>
                                <w:lang w:val="zh-CN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5" o:spid="_x0000_s1069" type="#_x0000_t202" style="position:absolute;margin-left:500.65pt;margin-top:466.3pt;width:28.8pt;height:21.6pt;z-index:2517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" filled="f" stroked="f">
                <v:textbox inset=",0,,0">
                  <w:txbxContent>
                    <w:p w:rsidR="007C2F99" w:rsidRDefault="00A442FA">
                      <w:pPr>
                        <w:pStyle w:val="BodyTextR-Light"/>
                      </w:pPr>
                      <w:r>
                        <w:rPr>
                          <w:lang w:val="zh-CN"/>
                        </w:rPr>
                        <w:t>00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15DABAF" wp14:editId="11902E25">
                <wp:simplePos x="0" y="0"/>
                <wp:positionH relativeFrom="page">
                  <wp:posOffset>3952875</wp:posOffset>
                </wp:positionH>
                <wp:positionV relativeFrom="page">
                  <wp:posOffset>4956175</wp:posOffset>
                </wp:positionV>
                <wp:extent cx="2286000" cy="508000"/>
                <wp:effectExtent l="0" t="0" r="0" b="0"/>
                <wp:wrapNone/>
                <wp:docPr id="217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70A2D" w:rsidRPr="00D70A2D" w:rsidRDefault="00D70A2D" w:rsidP="00D70A2D">
                            <w:pPr>
                              <w:pStyle w:val="Heading1-Light"/>
                              <w:rPr>
                                <w:b/>
                              </w:rPr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" o:spid="_x0000_s1070" type="#_x0000_t202" style="position:absolute;margin-left:311.25pt;margin-top:390.25pt;width:180pt;height:40pt;z-index:25175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" filled="f" stroked="f">
                <v:textbox inset=",7.2pt,,7.2pt">
                  <w:txbxContent>
                    <w:p w:rsidR="00D70A2D" w:rsidRPr="00D70A2D" w:rsidRDefault="00D70A2D" w:rsidP="00D70A2D">
                      <w:pPr>
                        <w:pStyle w:val="Heading1-Light"/>
                        <w:rPr>
                          <w:b/>
                        </w:rPr>
                      </w:pPr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347058D" wp14:editId="36ACD055">
                <wp:simplePos x="0" y="0"/>
                <wp:positionH relativeFrom="page">
                  <wp:posOffset>6358255</wp:posOffset>
                </wp:positionH>
                <wp:positionV relativeFrom="page">
                  <wp:posOffset>6516370</wp:posOffset>
                </wp:positionV>
                <wp:extent cx="365760" cy="274320"/>
                <wp:effectExtent l="0" t="0" r="0" b="5080"/>
                <wp:wrapNone/>
                <wp:docPr id="240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A442FA">
                            <w:pPr>
                              <w:pStyle w:val="BodyTextR-Light"/>
                            </w:pPr>
                            <w:r>
                              <w:rPr>
                                <w:lang w:val="zh-CN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7" o:spid="_x0000_s1071" type="#_x0000_t202" style="position:absolute;margin-left:500.65pt;margin-top:513.1pt;width:28.8pt;height:21.6pt;z-index:25176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" filled="f" stroked="f">
                <v:textbox inset=",0,,0">
                  <w:txbxContent>
                    <w:p w:rsidR="007C2F99" w:rsidRDefault="00A442FA">
                      <w:pPr>
                        <w:pStyle w:val="BodyTextR-Light"/>
                      </w:pPr>
                      <w:r>
                        <w:rPr>
                          <w:lang w:val="zh-CN"/>
                        </w:rPr>
                        <w:t>00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EC12C1D" wp14:editId="73C62934">
                <wp:simplePos x="0" y="0"/>
                <wp:positionH relativeFrom="page">
                  <wp:posOffset>3952875</wp:posOffset>
                </wp:positionH>
                <wp:positionV relativeFrom="page">
                  <wp:posOffset>6516370</wp:posOffset>
                </wp:positionV>
                <wp:extent cx="2286000" cy="548640"/>
                <wp:effectExtent l="0" t="0" r="0" b="10160"/>
                <wp:wrapTight wrapText="bothSides">
                  <wp:wrapPolygon edited="0">
                    <wp:start x="240" y="0"/>
                    <wp:lineTo x="240" y="21000"/>
                    <wp:lineTo x="21120" y="21000"/>
                    <wp:lineTo x="21120" y="0"/>
                    <wp:lineTo x="240" y="0"/>
                  </wp:wrapPolygon>
                </wp:wrapTight>
                <wp:docPr id="241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70A2D" w:rsidRDefault="00D70A2D" w:rsidP="00D70A2D">
                            <w:pPr>
                              <w:pStyle w:val="BodyText-Light"/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D70A2D">
                              <w:t>-</w:t>
                            </w:r>
                            <w:r w:rsidRPr="00D70A2D">
                              <w:rPr>
                                <w:rFonts w:hint="eastAsia"/>
                              </w:rPr>
                              <w:t>当读者打开折页册时，这将是他们最先看到的文字</w:t>
                            </w:r>
                            <w:r>
                              <w:rPr>
                                <w:lang w:val="zh-CN"/>
                              </w:rPr>
                              <w:t>.</w:t>
                            </w:r>
                          </w:p>
                          <w:p w:rsidR="007C2F99" w:rsidRPr="00D70A2D" w:rsidRDefault="007C2F99">
                            <w:pPr>
                              <w:pStyle w:val="BodyText-Light"/>
                            </w:pP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6" o:spid="_x0000_s1072" type="#_x0000_t202" style="position:absolute;margin-left:311.25pt;margin-top:513.1pt;width:180pt;height:43.2pt;z-index:25176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" filled="f" stroked="f">
                <v:textbox inset=",0,,0">
                  <w:txbxContent>
                    <w:p w:rsidR="00D70A2D" w:rsidRDefault="00D70A2D" w:rsidP="00D70A2D">
                      <w:pPr>
                        <w:pStyle w:val="BodyText-Light"/>
                      </w:pPr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D70A2D">
                        <w:t>-</w:t>
                      </w:r>
                      <w:r w:rsidRPr="00D70A2D">
                        <w:rPr>
                          <w:rFonts w:hint="eastAsia"/>
                        </w:rPr>
                        <w:t>当读者打开折页册时，这将是他们最先看到的文字</w:t>
                      </w:r>
                      <w:r>
                        <w:rPr>
                          <w:lang w:val="zh-CN"/>
                        </w:rPr>
                        <w:t>.</w:t>
                      </w:r>
                    </w:p>
                    <w:p w:rsidR="007C2F99" w:rsidRPr="00D70A2D" w:rsidRDefault="007C2F99">
                      <w:pPr>
                        <w:pStyle w:val="BodyText-Light"/>
                      </w:pP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4279379" wp14:editId="4D514BDE">
                <wp:simplePos x="0" y="0"/>
                <wp:positionH relativeFrom="page">
                  <wp:posOffset>7224395</wp:posOffset>
                </wp:positionH>
                <wp:positionV relativeFrom="page">
                  <wp:posOffset>6527165</wp:posOffset>
                </wp:positionV>
                <wp:extent cx="2286000" cy="548640"/>
                <wp:effectExtent l="0" t="0" r="0" b="10160"/>
                <wp:wrapTight wrapText="bothSides">
                  <wp:wrapPolygon edited="0">
                    <wp:start x="240" y="0"/>
                    <wp:lineTo x="240" y="21000"/>
                    <wp:lineTo x="21120" y="21000"/>
                    <wp:lineTo x="21120" y="0"/>
                    <wp:lineTo x="240" y="0"/>
                  </wp:wrapPolygon>
                </wp:wrapTight>
                <wp:docPr id="243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06C1" w:rsidRDefault="000E06C1" w:rsidP="000E06C1">
                            <w:pPr>
                              <w:pStyle w:val="a7"/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D70A2D">
                              <w:t>-</w:t>
                            </w:r>
                            <w:r w:rsidRPr="00D70A2D">
                              <w:rPr>
                                <w:rFonts w:hint="eastAsia"/>
                              </w:rPr>
                              <w:t>当读者打开折页册时，这将是他们最先看到的文字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:rsidR="007C2F99" w:rsidRPr="000E06C1" w:rsidRDefault="007C2F99">
                            <w:pPr>
                              <w:pStyle w:val="a7"/>
                            </w:pP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8" o:spid="_x0000_s1073" type="#_x0000_t202" style="position:absolute;margin-left:568.85pt;margin-top:513.95pt;width:180pt;height:43.2pt;z-index: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" filled="f" stroked="f">
                <v:textbox inset=",0,,0">
                  <w:txbxContent>
                    <w:p w:rsidR="000E06C1" w:rsidRDefault="000E06C1" w:rsidP="000E06C1">
                      <w:pPr>
                        <w:pStyle w:val="a7"/>
                      </w:pPr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D70A2D">
                        <w:t>-</w:t>
                      </w:r>
                      <w:r w:rsidRPr="00D70A2D">
                        <w:rPr>
                          <w:rFonts w:hint="eastAsia"/>
                        </w:rPr>
                        <w:t>当读者打开折页册时，这将是他们最先看到的文字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  <w:p w:rsidR="007C2F99" w:rsidRPr="000E06C1" w:rsidRDefault="007C2F99">
                      <w:pPr>
                        <w:pStyle w:val="a7"/>
                      </w:pP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2D8655B" wp14:editId="02B52882">
                <wp:simplePos x="0" y="0"/>
                <wp:positionH relativeFrom="page">
                  <wp:posOffset>9642475</wp:posOffset>
                </wp:positionH>
                <wp:positionV relativeFrom="page">
                  <wp:posOffset>6527165</wp:posOffset>
                </wp:positionV>
                <wp:extent cx="365760" cy="274320"/>
                <wp:effectExtent l="0" t="0" r="0" b="5080"/>
                <wp:wrapNone/>
                <wp:docPr id="242" name="Text 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A442FA">
                            <w:pPr>
                              <w:pStyle w:val="BodyTextRight"/>
                            </w:pPr>
                            <w:r>
                              <w:rPr>
                                <w:lang w:val="zh-CN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9" o:spid="_x0000_s1074" type="#_x0000_t202" style="position:absolute;margin-left:759.25pt;margin-top:513.95pt;width:28.8pt;height:21.6pt;z-index:2517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" filled="f" stroked="f">
                <v:textbox inset=",0,,0">
                  <w:txbxContent>
                    <w:p w:rsidR="007C2F99" w:rsidRDefault="00A442FA">
                      <w:pPr>
                        <w:pStyle w:val="BodyTextRight"/>
                      </w:pPr>
                      <w:r>
                        <w:rPr>
                          <w:lang w:val="zh-CN"/>
                        </w:rPr>
                        <w:t>00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ADFAB89" wp14:editId="71C49C55">
                <wp:simplePos x="0" y="0"/>
                <wp:positionH relativeFrom="page">
                  <wp:posOffset>9642475</wp:posOffset>
                </wp:positionH>
                <wp:positionV relativeFrom="page">
                  <wp:posOffset>5932805</wp:posOffset>
                </wp:positionV>
                <wp:extent cx="365760" cy="274320"/>
                <wp:effectExtent l="0" t="0" r="0" b="5080"/>
                <wp:wrapNone/>
                <wp:docPr id="233" name="Text 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A442FA">
                            <w:pPr>
                              <w:pStyle w:val="BodyTextRight"/>
                            </w:pPr>
                            <w:r>
                              <w:rPr>
                                <w:lang w:val="zh-CN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7" o:spid="_x0000_s1075" type="#_x0000_t202" style="position:absolute;margin-left:759.25pt;margin-top:467.15pt;width:28.8pt;height:21.6pt;z-index:25178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" filled="f" stroked="f">
                <v:textbox inset=",0,,0">
                  <w:txbxContent>
                    <w:p w:rsidR="007C2F99" w:rsidRDefault="00A442FA">
                      <w:pPr>
                        <w:pStyle w:val="BodyTextRight"/>
                      </w:pPr>
                      <w:r>
                        <w:rPr>
                          <w:lang w:val="zh-CN"/>
                        </w:rPr>
                        <w:t>00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EAE5980" wp14:editId="21AC3747">
                <wp:simplePos x="0" y="0"/>
                <wp:positionH relativeFrom="page">
                  <wp:posOffset>7224395</wp:posOffset>
                </wp:positionH>
                <wp:positionV relativeFrom="page">
                  <wp:posOffset>5932805</wp:posOffset>
                </wp:positionV>
                <wp:extent cx="2286000" cy="594360"/>
                <wp:effectExtent l="0" t="0" r="0" b="15240"/>
                <wp:wrapTight wrapText="bothSides">
                  <wp:wrapPolygon edited="0">
                    <wp:start x="240" y="0"/>
                    <wp:lineTo x="240" y="21231"/>
                    <wp:lineTo x="21120" y="21231"/>
                    <wp:lineTo x="21120" y="0"/>
                    <wp:lineTo x="240" y="0"/>
                  </wp:wrapPolygon>
                </wp:wrapTight>
                <wp:docPr id="232" name="Text Box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59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06C1" w:rsidRDefault="000E06C1" w:rsidP="000E06C1">
                            <w:pPr>
                              <w:pStyle w:val="a7"/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D70A2D">
                              <w:t>-</w:t>
                            </w:r>
                            <w:r w:rsidRPr="00D70A2D">
                              <w:rPr>
                                <w:rFonts w:hint="eastAsia"/>
                              </w:rPr>
                              <w:t>当读者打开折页册时，这将是他们最先看到的文字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:rsidR="007C2F99" w:rsidRDefault="00A442FA">
                            <w:pPr>
                              <w:pStyle w:val="a7"/>
                            </w:pPr>
                            <w:r w:rsidRPr="00D70A2D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6" o:spid="_x0000_s1076" type="#_x0000_t202" style="position:absolute;margin-left:568.85pt;margin-top:467.15pt;width:180pt;height:46.8pt;z-index:25178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" filled="f" stroked="f">
                <v:textbox inset=",0,,0">
                  <w:txbxContent>
                    <w:p w:rsidR="000E06C1" w:rsidRDefault="000E06C1" w:rsidP="000E06C1">
                      <w:pPr>
                        <w:pStyle w:val="a7"/>
                      </w:pPr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D70A2D">
                        <w:t>-</w:t>
                      </w:r>
                      <w:r w:rsidRPr="00D70A2D">
                        <w:rPr>
                          <w:rFonts w:hint="eastAsia"/>
                        </w:rPr>
                        <w:t>当读者打开折页册时，这将是他们最先看到的文字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  <w:p w:rsidR="007C2F99" w:rsidRDefault="00A442FA">
                      <w:pPr>
                        <w:pStyle w:val="a7"/>
                      </w:pPr>
                      <w:r w:rsidRPr="00D70A2D">
                        <w:t xml:space="preserve"> 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6D165F9" wp14:editId="0A41F0BB">
                <wp:simplePos x="0" y="0"/>
                <wp:positionH relativeFrom="page">
                  <wp:posOffset>7224395</wp:posOffset>
                </wp:positionH>
                <wp:positionV relativeFrom="page">
                  <wp:posOffset>5474970</wp:posOffset>
                </wp:positionV>
                <wp:extent cx="2286000" cy="457200"/>
                <wp:effectExtent l="0" t="0" r="0" b="0"/>
                <wp:wrapTight wrapText="bothSides">
                  <wp:wrapPolygon edited="0">
                    <wp:start x="240" y="0"/>
                    <wp:lineTo x="240" y="20400"/>
                    <wp:lineTo x="21120" y="20400"/>
                    <wp:lineTo x="21120" y="0"/>
                    <wp:lineTo x="240" y="0"/>
                  </wp:wrapPolygon>
                </wp:wrapTight>
                <wp:docPr id="231" name="Text 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06C1" w:rsidRDefault="000E06C1" w:rsidP="000E06C1">
                            <w:pPr>
                              <w:pStyle w:val="a7"/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D70A2D">
                              <w:t>-</w:t>
                            </w:r>
                            <w:r w:rsidRPr="00D70A2D">
                              <w:rPr>
                                <w:rFonts w:hint="eastAsia"/>
                              </w:rPr>
                              <w:t>当读者打开折页册时，这将是他们最先看到的文字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:rsidR="007C2F99" w:rsidRDefault="00A442FA">
                            <w:pPr>
                              <w:pStyle w:val="a7"/>
                            </w:pPr>
                            <w:r>
                              <w:rPr>
                                <w:lang w:val="zh-CN"/>
                              </w:rPr>
                              <w:t>tristique mi.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5" o:spid="_x0000_s1077" type="#_x0000_t202" style="position:absolute;margin-left:568.85pt;margin-top:431.1pt;width:180pt;height:36pt;z-index:25178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" filled="f" stroked="f">
                <v:textbox inset=",0,,0">
                  <w:txbxContent>
                    <w:p w:rsidR="000E06C1" w:rsidRDefault="000E06C1" w:rsidP="000E06C1">
                      <w:pPr>
                        <w:pStyle w:val="a7"/>
                      </w:pPr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D70A2D">
                        <w:t>-</w:t>
                      </w:r>
                      <w:r w:rsidRPr="00D70A2D">
                        <w:rPr>
                          <w:rFonts w:hint="eastAsia"/>
                        </w:rPr>
                        <w:t>当读者打开折页册时，这将是他们最先看到的文字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  <w:p w:rsidR="007C2F99" w:rsidRDefault="00A442FA">
                      <w:pPr>
                        <w:pStyle w:val="a7"/>
                      </w:pPr>
                      <w:r>
                        <w:rPr>
                          <w:lang w:val="zh-CN"/>
                        </w:rPr>
                        <w:t>tristique mi.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EBCDF4C" wp14:editId="4ECF2446">
                <wp:simplePos x="0" y="0"/>
                <wp:positionH relativeFrom="page">
                  <wp:posOffset>9642475</wp:posOffset>
                </wp:positionH>
                <wp:positionV relativeFrom="page">
                  <wp:posOffset>5474970</wp:posOffset>
                </wp:positionV>
                <wp:extent cx="365760" cy="274320"/>
                <wp:effectExtent l="0" t="0" r="0" b="5080"/>
                <wp:wrapNone/>
                <wp:docPr id="230" name="Text Box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A442FA">
                            <w:pPr>
                              <w:pStyle w:val="BodyTextRight"/>
                            </w:pPr>
                            <w:r>
                              <w:rPr>
                                <w:lang w:val="zh-CN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0" o:spid="_x0000_s1078" type="#_x0000_t202" style="position:absolute;margin-left:759.25pt;margin-top:431.1pt;width:28.8pt;height:21.6pt;z-index:2517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" filled="f" stroked="f">
                <v:textbox inset=",0,,0">
                  <w:txbxContent>
                    <w:p w:rsidR="007C2F99" w:rsidRDefault="00A442FA">
                      <w:pPr>
                        <w:pStyle w:val="BodyTextRight"/>
                      </w:pPr>
                      <w:r>
                        <w:rPr>
                          <w:lang w:val="zh-CN"/>
                        </w:rPr>
                        <w:t>00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BAF7E13" wp14:editId="16848748">
                <wp:simplePos x="0" y="0"/>
                <wp:positionH relativeFrom="page">
                  <wp:posOffset>7224395</wp:posOffset>
                </wp:positionH>
                <wp:positionV relativeFrom="page">
                  <wp:posOffset>4509770</wp:posOffset>
                </wp:positionV>
                <wp:extent cx="2286000" cy="508000"/>
                <wp:effectExtent l="0" t="0" r="0" b="0"/>
                <wp:wrapNone/>
                <wp:docPr id="229" name="Text 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Pr="000E06C1" w:rsidRDefault="000E06C1">
                            <w:pPr>
                              <w:pStyle w:val="1"/>
                              <w:rPr>
                                <w:b/>
                              </w:rPr>
                            </w:pPr>
                            <w:r w:rsidRPr="000E06C1">
                              <w:rPr>
                                <w:rFonts w:hint="eastAsia"/>
                                <w:b/>
                                <w:lang w:val="zh-CN"/>
                              </w:rPr>
                              <w:t>折页册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4" o:spid="_x0000_s1079" type="#_x0000_t202" style="position:absolute;margin-left:568.85pt;margin-top:355.1pt;width:180pt;height:40pt;z-index:25178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" filled="f" stroked="f">
                <v:textbox inset=",7.2pt,,7.2pt">
                  <w:txbxContent>
                    <w:p w:rsidR="007C2F99" w:rsidRPr="000E06C1" w:rsidRDefault="000E06C1">
                      <w:pPr>
                        <w:pStyle w:val="1"/>
                        <w:rPr>
                          <w:b/>
                        </w:rPr>
                      </w:pPr>
                      <w:r w:rsidRPr="000E06C1">
                        <w:rPr>
                          <w:rFonts w:hint="eastAsia"/>
                          <w:b/>
                          <w:lang w:val="zh-CN"/>
                        </w:rPr>
                        <w:t>折页册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54689AE" wp14:editId="2E1CBEB7">
                <wp:simplePos x="0" y="0"/>
                <wp:positionH relativeFrom="page">
                  <wp:posOffset>7211695</wp:posOffset>
                </wp:positionH>
                <wp:positionV relativeFrom="page">
                  <wp:posOffset>5017770</wp:posOffset>
                </wp:positionV>
                <wp:extent cx="2743200" cy="457200"/>
                <wp:effectExtent l="0" t="0" r="0" b="0"/>
                <wp:wrapTight wrapText="bothSides">
                  <wp:wrapPolygon edited="0">
                    <wp:start x="200" y="0"/>
                    <wp:lineTo x="200" y="20400"/>
                    <wp:lineTo x="21200" y="20400"/>
                    <wp:lineTo x="21200" y="0"/>
                    <wp:lineTo x="200" y="0"/>
                  </wp:wrapPolygon>
                </wp:wrapTight>
                <wp:docPr id="228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06C1" w:rsidRDefault="000E06C1" w:rsidP="000E06C1">
                            <w:pPr>
                              <w:pStyle w:val="a7"/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D70A2D">
                              <w:t>-</w:t>
                            </w:r>
                            <w:r w:rsidRPr="00D70A2D">
                              <w:rPr>
                                <w:rFonts w:hint="eastAsia"/>
                              </w:rPr>
                              <w:t>当读者打开折页册时，这将是他们最先看到的文字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:rsidR="007C2F99" w:rsidRDefault="00A442FA">
                            <w:r w:rsidRPr="00D70A2D">
                              <w:rPr>
                                <w:color w:val="43541D"/>
                                <w:sz w:val="20"/>
                              </w:rPr>
                              <w:t xml:space="preserve">auctor metus. 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2" o:spid="_x0000_s1080" type="#_x0000_t202" style="position:absolute;margin-left:567.85pt;margin-top:395.1pt;width:3in;height:36pt;z-index:25178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" filled="f" stroked="f">
                <v:textbox inset=",0,,0">
                  <w:txbxContent>
                    <w:p w:rsidR="000E06C1" w:rsidRDefault="000E06C1" w:rsidP="000E06C1">
                      <w:pPr>
                        <w:pStyle w:val="a7"/>
                      </w:pPr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D70A2D">
                        <w:t>-</w:t>
                      </w:r>
                      <w:r w:rsidRPr="00D70A2D">
                        <w:rPr>
                          <w:rFonts w:hint="eastAsia"/>
                        </w:rPr>
                        <w:t>当读者打开折页册时，这将是他们最先看到的文字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  <w:p w:rsidR="007C2F99" w:rsidRDefault="00A442FA">
                      <w:r w:rsidRPr="00D70A2D">
                        <w:rPr>
                          <w:color w:val="43541D"/>
                          <w:sz w:val="20"/>
                        </w:rPr>
                        <w:t xml:space="preserve">auctor metus. 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FCD388A" wp14:editId="1EFED99B">
                <wp:simplePos x="0" y="0"/>
                <wp:positionH relativeFrom="page">
                  <wp:posOffset>3086735</wp:posOffset>
                </wp:positionH>
                <wp:positionV relativeFrom="page">
                  <wp:posOffset>4975860</wp:posOffset>
                </wp:positionV>
                <wp:extent cx="365760" cy="274320"/>
                <wp:effectExtent l="0" t="0" r="0" b="5080"/>
                <wp:wrapNone/>
                <wp:docPr id="221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A442FA">
                            <w:pPr>
                              <w:pStyle w:val="BodyTextRight"/>
                            </w:pPr>
                            <w:r>
                              <w:rPr>
                                <w:lang w:val="zh-CN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3" o:spid="_x0000_s1081" type="#_x0000_t202" style="position:absolute;margin-left:243.05pt;margin-top:391.8pt;width:28.8pt;height:21.6pt;z-index:25175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" filled="f" stroked="f">
                <v:textbox inset=",0,,0">
                  <w:txbxContent>
                    <w:p w:rsidR="007C2F99" w:rsidRDefault="00A442FA">
                      <w:pPr>
                        <w:pStyle w:val="BodyTextRight"/>
                      </w:pPr>
                      <w:r>
                        <w:rPr>
                          <w:lang w:val="zh-CN"/>
                        </w:rPr>
                        <w:t>00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1EED01F" wp14:editId="31B313AC">
                <wp:simplePos x="0" y="0"/>
                <wp:positionH relativeFrom="page">
                  <wp:posOffset>668655</wp:posOffset>
                </wp:positionH>
                <wp:positionV relativeFrom="page">
                  <wp:posOffset>4451350</wp:posOffset>
                </wp:positionV>
                <wp:extent cx="2286000" cy="508000"/>
                <wp:effectExtent l="0" t="0" r="0" b="0"/>
                <wp:wrapNone/>
                <wp:docPr id="222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06C1" w:rsidRDefault="000E06C1" w:rsidP="000E06C1">
                            <w:pPr>
                              <w:pStyle w:val="1"/>
                            </w:pPr>
                            <w:r w:rsidRPr="00D70A2D">
                              <w:rPr>
                                <w:rFonts w:hint="eastAsia"/>
                                <w:b/>
                                <w:lang w:val="zh-CN"/>
                              </w:rPr>
                              <w:t>读者</w:t>
                            </w:r>
                          </w:p>
                          <w:p w:rsidR="007C2F99" w:rsidRDefault="007C2F99">
                            <w:pPr>
                              <w:pStyle w:val="1"/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7" o:spid="_x0000_s1082" type="#_x0000_t202" style="position:absolute;margin-left:52.65pt;margin-top:350.5pt;width:180pt;height:40pt;z-index:25174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" filled="f" stroked="f">
                <v:textbox inset=",7.2pt,,7.2pt">
                  <w:txbxContent>
                    <w:p w:rsidR="000E06C1" w:rsidRDefault="000E06C1" w:rsidP="000E06C1">
                      <w:pPr>
                        <w:pStyle w:val="1"/>
                      </w:pPr>
                      <w:r w:rsidRPr="00D70A2D">
                        <w:rPr>
                          <w:rFonts w:hint="eastAsia"/>
                          <w:b/>
                          <w:lang w:val="zh-CN"/>
                        </w:rPr>
                        <w:t>读者</w:t>
                      </w:r>
                    </w:p>
                    <w:p w:rsidR="007C2F99" w:rsidRDefault="007C2F99">
                      <w:pPr>
                        <w:pStyle w:val="1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E06823B" wp14:editId="1ABED59F">
                <wp:simplePos x="0" y="0"/>
                <wp:positionH relativeFrom="page">
                  <wp:posOffset>668655</wp:posOffset>
                </wp:positionH>
                <wp:positionV relativeFrom="page">
                  <wp:posOffset>4975860</wp:posOffset>
                </wp:positionV>
                <wp:extent cx="2286000" cy="457200"/>
                <wp:effectExtent l="0" t="0" r="0" b="0"/>
                <wp:wrapTight wrapText="bothSides">
                  <wp:wrapPolygon edited="0">
                    <wp:start x="240" y="0"/>
                    <wp:lineTo x="240" y="20400"/>
                    <wp:lineTo x="21120" y="20400"/>
                    <wp:lineTo x="21120" y="0"/>
                    <wp:lineTo x="240" y="0"/>
                  </wp:wrapPolygon>
                </wp:wrapTight>
                <wp:docPr id="223" name="Text Box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70A2D" w:rsidRDefault="00D70A2D" w:rsidP="00D70A2D">
                            <w:pPr>
                              <w:pStyle w:val="a7"/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D70A2D">
                              <w:t>-</w:t>
                            </w:r>
                            <w:r w:rsidRPr="00D70A2D">
                              <w:rPr>
                                <w:rFonts w:hint="eastAsia"/>
                              </w:rPr>
                              <w:t>当读者打开折页册时，这将是他们最先看到的文字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:rsidR="007C2F99" w:rsidRDefault="00A442FA">
                            <w:pPr>
                              <w:pStyle w:val="a7"/>
                            </w:pPr>
                            <w:r>
                              <w:rPr>
                                <w:lang w:val="zh-CN"/>
                              </w:rPr>
                              <w:t xml:space="preserve"> tristique mi.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7" o:spid="_x0000_s1083" type="#_x0000_t202" style="position:absolute;margin-left:52.65pt;margin-top:391.8pt;width:180pt;height:36pt;z-index:25174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" filled="f" stroked="f">
                <v:textbox inset=",0,,0">
                  <w:txbxContent>
                    <w:p w:rsidR="00D70A2D" w:rsidRDefault="00D70A2D" w:rsidP="00D70A2D">
                      <w:pPr>
                        <w:pStyle w:val="a7"/>
                      </w:pPr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D70A2D">
                        <w:t>-</w:t>
                      </w:r>
                      <w:r w:rsidRPr="00D70A2D">
                        <w:rPr>
                          <w:rFonts w:hint="eastAsia"/>
                        </w:rPr>
                        <w:t>当读者打开折页册时，这将是他们最先看到的文字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  <w:p w:rsidR="007C2F99" w:rsidRDefault="00A442FA">
                      <w:pPr>
                        <w:pStyle w:val="a7"/>
                      </w:pPr>
                      <w:r>
                        <w:rPr>
                          <w:lang w:val="zh-CN"/>
                        </w:rPr>
                        <w:t xml:space="preserve"> tristique mi.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615F37B" wp14:editId="332A6A6F">
                <wp:simplePos x="0" y="0"/>
                <wp:positionH relativeFrom="page">
                  <wp:posOffset>668655</wp:posOffset>
                </wp:positionH>
                <wp:positionV relativeFrom="page">
                  <wp:posOffset>5433695</wp:posOffset>
                </wp:positionV>
                <wp:extent cx="2286000" cy="594360"/>
                <wp:effectExtent l="0" t="0" r="0" b="15240"/>
                <wp:wrapTight wrapText="bothSides">
                  <wp:wrapPolygon edited="0">
                    <wp:start x="240" y="0"/>
                    <wp:lineTo x="240" y="21231"/>
                    <wp:lineTo x="21120" y="21231"/>
                    <wp:lineTo x="21120" y="0"/>
                    <wp:lineTo x="240" y="0"/>
                  </wp:wrapPolygon>
                </wp:wrapTight>
                <wp:docPr id="224" name="Text 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59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70A2D" w:rsidRDefault="00D70A2D" w:rsidP="00D70A2D">
                            <w:pPr>
                              <w:pStyle w:val="a7"/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D70A2D">
                              <w:t>-</w:t>
                            </w:r>
                            <w:r w:rsidRPr="00D70A2D">
                              <w:rPr>
                                <w:rFonts w:hint="eastAsia"/>
                              </w:rPr>
                              <w:t>当读者打开折页册时，这将是他们最先看到的文字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:rsidR="007C2F99" w:rsidRDefault="00A442FA">
                            <w:pPr>
                              <w:pStyle w:val="a7"/>
                            </w:pPr>
                            <w:r w:rsidRPr="00D70A2D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9" o:spid="_x0000_s1084" type="#_x0000_t202" style="position:absolute;margin-left:52.65pt;margin-top:427.85pt;width:180pt;height:46.8pt;z-index:25174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" filled="f" stroked="f">
                <v:textbox inset=",0,,0">
                  <w:txbxContent>
                    <w:p w:rsidR="00D70A2D" w:rsidRDefault="00D70A2D" w:rsidP="00D70A2D">
                      <w:pPr>
                        <w:pStyle w:val="a7"/>
                      </w:pPr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D70A2D">
                        <w:t>-</w:t>
                      </w:r>
                      <w:r w:rsidRPr="00D70A2D">
                        <w:rPr>
                          <w:rFonts w:hint="eastAsia"/>
                        </w:rPr>
                        <w:t>当读者打开折页册时，这将是他们最先看到的文字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  <w:p w:rsidR="007C2F99" w:rsidRDefault="00A442FA">
                      <w:pPr>
                        <w:pStyle w:val="a7"/>
                      </w:pPr>
                      <w:r w:rsidRPr="00D70A2D">
                        <w:t xml:space="preserve"> 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D41F95D" wp14:editId="67086B34">
                <wp:simplePos x="0" y="0"/>
                <wp:positionH relativeFrom="page">
                  <wp:posOffset>3086735</wp:posOffset>
                </wp:positionH>
                <wp:positionV relativeFrom="page">
                  <wp:posOffset>5433695</wp:posOffset>
                </wp:positionV>
                <wp:extent cx="365760" cy="274320"/>
                <wp:effectExtent l="0" t="0" r="0" b="5080"/>
                <wp:wrapNone/>
                <wp:docPr id="225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A442FA">
                            <w:pPr>
                              <w:pStyle w:val="BodyTextRight"/>
                            </w:pPr>
                            <w:r>
                              <w:rPr>
                                <w:lang w:val="zh-CN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0" o:spid="_x0000_s1085" type="#_x0000_t202" style="position:absolute;margin-left:243.05pt;margin-top:427.85pt;width:28.8pt;height:21.6pt;z-index:25174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" filled="f" stroked="f">
                <v:textbox inset=",0,,0">
                  <w:txbxContent>
                    <w:p w:rsidR="007C2F99" w:rsidRDefault="00A442FA">
                      <w:pPr>
                        <w:pStyle w:val="BodyTextRight"/>
                      </w:pPr>
                      <w:r>
                        <w:rPr>
                          <w:lang w:val="zh-CN"/>
                        </w:rPr>
                        <w:t>00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905A4FF" wp14:editId="7897B52E">
                <wp:simplePos x="0" y="0"/>
                <wp:positionH relativeFrom="page">
                  <wp:posOffset>3086735</wp:posOffset>
                </wp:positionH>
                <wp:positionV relativeFrom="page">
                  <wp:posOffset>6028055</wp:posOffset>
                </wp:positionV>
                <wp:extent cx="365760" cy="274320"/>
                <wp:effectExtent l="0" t="0" r="0" b="5080"/>
                <wp:wrapNone/>
                <wp:docPr id="238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A442FA">
                            <w:pPr>
                              <w:pStyle w:val="BodyTextRight"/>
                            </w:pPr>
                            <w:r>
                              <w:rPr>
                                <w:lang w:val="zh-CN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2" o:spid="_x0000_s1086" type="#_x0000_t202" style="position:absolute;margin-left:243.05pt;margin-top:474.65pt;width:28.8pt;height:21.6pt;z-index:25174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" filled="f" stroked="f">
                <v:textbox inset=",0,,0">
                  <w:txbxContent>
                    <w:p w:rsidR="007C2F99" w:rsidRDefault="00A442FA">
                      <w:pPr>
                        <w:pStyle w:val="BodyTextRight"/>
                      </w:pPr>
                      <w:r>
                        <w:rPr>
                          <w:lang w:val="zh-CN"/>
                        </w:rPr>
                        <w:t>00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F0EB126" wp14:editId="21AF005C">
                <wp:simplePos x="0" y="0"/>
                <wp:positionH relativeFrom="page">
                  <wp:posOffset>668655</wp:posOffset>
                </wp:positionH>
                <wp:positionV relativeFrom="page">
                  <wp:posOffset>6028055</wp:posOffset>
                </wp:positionV>
                <wp:extent cx="2286000" cy="594360"/>
                <wp:effectExtent l="0" t="0" r="0" b="15240"/>
                <wp:wrapTight wrapText="bothSides">
                  <wp:wrapPolygon edited="0">
                    <wp:start x="240" y="0"/>
                    <wp:lineTo x="240" y="21231"/>
                    <wp:lineTo x="21120" y="21231"/>
                    <wp:lineTo x="21120" y="0"/>
                    <wp:lineTo x="240" y="0"/>
                  </wp:wrapPolygon>
                </wp:wrapTight>
                <wp:docPr id="239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59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70A2D" w:rsidRDefault="00D70A2D" w:rsidP="00D70A2D">
                            <w:pPr>
                              <w:pStyle w:val="a7"/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D70A2D">
                              <w:t>-</w:t>
                            </w:r>
                            <w:r w:rsidRPr="00D70A2D">
                              <w:rPr>
                                <w:rFonts w:hint="eastAsia"/>
                              </w:rPr>
                              <w:t>当读者打开折页册时，这将是他们最先看到的文字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:rsidR="007C2F99" w:rsidRPr="00D70A2D" w:rsidRDefault="007C2F99">
                            <w:pPr>
                              <w:pStyle w:val="a7"/>
                            </w:pP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1" o:spid="_x0000_s1087" type="#_x0000_t202" style="position:absolute;margin-left:52.65pt;margin-top:474.65pt;width:180pt;height:46.8pt;z-index:25174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" filled="f" stroked="f">
                <v:textbox inset=",0,,0">
                  <w:txbxContent>
                    <w:p w:rsidR="00D70A2D" w:rsidRDefault="00D70A2D" w:rsidP="00D70A2D">
                      <w:pPr>
                        <w:pStyle w:val="a7"/>
                      </w:pPr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D70A2D">
                        <w:t>-</w:t>
                      </w:r>
                      <w:r w:rsidRPr="00D70A2D">
                        <w:rPr>
                          <w:rFonts w:hint="eastAsia"/>
                        </w:rPr>
                        <w:t>当读者打开折页册时，这将是他们最先看到的文字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  <w:p w:rsidR="007C2F99" w:rsidRPr="00D70A2D" w:rsidRDefault="007C2F99">
                      <w:pPr>
                        <w:pStyle w:val="a7"/>
                      </w:pP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1AD7F25" wp14:editId="07F3915A">
                <wp:simplePos x="0" y="0"/>
                <wp:positionH relativeFrom="page">
                  <wp:posOffset>6358255</wp:posOffset>
                </wp:positionH>
                <wp:positionV relativeFrom="page">
                  <wp:posOffset>3291840</wp:posOffset>
                </wp:positionV>
                <wp:extent cx="365760" cy="274320"/>
                <wp:effectExtent l="0" t="0" r="0" b="5080"/>
                <wp:wrapNone/>
                <wp:docPr id="214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A442FA">
                            <w:pPr>
                              <w:pStyle w:val="BodyTextR-Light"/>
                            </w:pPr>
                            <w:r>
                              <w:rPr>
                                <w:lang w:val="zh-CN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7" o:spid="_x0000_s1088" type="#_x0000_t202" style="position:absolute;margin-left:500.65pt;margin-top:259.2pt;width:28.8pt;height:21.6pt;z-index:25175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" filled="f" stroked="f">
                <v:textbox inset=",0,,0">
                  <w:txbxContent>
                    <w:p w:rsidR="007C2F99" w:rsidRDefault="00A442FA">
                      <w:pPr>
                        <w:pStyle w:val="BodyTextR-Light"/>
                      </w:pPr>
                      <w:r>
                        <w:rPr>
                          <w:lang w:val="zh-CN"/>
                        </w:rPr>
                        <w:t>00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61BD42E" wp14:editId="14A7C22E">
                <wp:simplePos x="0" y="0"/>
                <wp:positionH relativeFrom="page">
                  <wp:posOffset>6358255</wp:posOffset>
                </wp:positionH>
                <wp:positionV relativeFrom="page">
                  <wp:posOffset>2834005</wp:posOffset>
                </wp:positionV>
                <wp:extent cx="365760" cy="274320"/>
                <wp:effectExtent l="0" t="0" r="0" b="5080"/>
                <wp:wrapNone/>
                <wp:docPr id="215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A442FA">
                            <w:pPr>
                              <w:pStyle w:val="BodyTextR-Light"/>
                            </w:pPr>
                            <w:r>
                              <w:rPr>
                                <w:lang w:val="zh-CN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0" o:spid="_x0000_s1089" type="#_x0000_t202" style="position:absolute;margin-left:500.65pt;margin-top:223.15pt;width:28.8pt;height:21.6pt;z-index:25175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" filled="f" stroked="f">
                <v:textbox inset=",0,,0">
                  <w:txbxContent>
                    <w:p w:rsidR="007C2F99" w:rsidRDefault="00A442FA">
                      <w:pPr>
                        <w:pStyle w:val="BodyTextR-Light"/>
                      </w:pPr>
                      <w:r>
                        <w:rPr>
                          <w:lang w:val="zh-CN"/>
                        </w:rPr>
                        <w:t>00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2D10D8C" wp14:editId="29015521">
                <wp:simplePos x="0" y="0"/>
                <wp:positionH relativeFrom="page">
                  <wp:posOffset>3940175</wp:posOffset>
                </wp:positionH>
                <wp:positionV relativeFrom="page">
                  <wp:posOffset>4544060</wp:posOffset>
                </wp:positionV>
                <wp:extent cx="2743200" cy="457200"/>
                <wp:effectExtent l="0" t="0" r="0" b="0"/>
                <wp:wrapTight wrapText="bothSides">
                  <wp:wrapPolygon edited="0">
                    <wp:start x="200" y="0"/>
                    <wp:lineTo x="200" y="20400"/>
                    <wp:lineTo x="21200" y="20400"/>
                    <wp:lineTo x="21200" y="0"/>
                    <wp:lineTo x="200" y="0"/>
                  </wp:wrapPolygon>
                </wp:wrapTight>
                <wp:docPr id="216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D70A2D">
                            <w:pPr>
                              <w:pStyle w:val="BodyText-Light"/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当读者打开折页册时，这将是他们最先看到的文字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1" o:spid="_x0000_s1090" type="#_x0000_t202" style="position:absolute;margin-left:310.25pt;margin-top:357.8pt;width:3in;height:36pt;z-index:25175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" filled="f" stroked="f">
                <v:textbox inset=",0,,0">
                  <w:txbxContent>
                    <w:p w:rsidR="007C2F99" w:rsidRDefault="00D70A2D">
                      <w:pPr>
                        <w:pStyle w:val="BodyText-Light"/>
                      </w:pPr>
                      <w:r w:rsidRPr="00D70A2D">
                        <w:rPr>
                          <w:rFonts w:hint="eastAsia"/>
                          <w:b/>
                        </w:rPr>
                        <w:t>当读者打开折页册时，这将是他们最先看到的文字</w:t>
                      </w:r>
                      <w:r>
                        <w:rPr>
                          <w:rFonts w:hint="eastAsia"/>
                          <w:b/>
                        </w:rPr>
                        <w:t>.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32B9F58" wp14:editId="2B8CC0F8">
                <wp:simplePos x="0" y="0"/>
                <wp:positionH relativeFrom="page">
                  <wp:posOffset>3952875</wp:posOffset>
                </wp:positionH>
                <wp:positionV relativeFrom="page">
                  <wp:posOffset>2324100</wp:posOffset>
                </wp:positionV>
                <wp:extent cx="2286000" cy="508000"/>
                <wp:effectExtent l="0" t="0" r="0" b="0"/>
                <wp:wrapNone/>
                <wp:docPr id="218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Pr="00D70A2D" w:rsidRDefault="00D70A2D">
                            <w:pPr>
                              <w:pStyle w:val="Heading1-Light"/>
                              <w:rPr>
                                <w:b/>
                              </w:rPr>
                            </w:pPr>
                            <w:bookmarkStart w:id="23" w:name="OLE_LINK5"/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bookmarkEnd w:id="23"/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4" o:spid="_x0000_s1091" type="#_x0000_t202" style="position:absolute;margin-left:311.25pt;margin-top:183pt;width:180pt;height:40pt;z-index:25175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" filled="f" stroked="f">
                <v:textbox inset=",7.2pt,,7.2pt">
                  <w:txbxContent>
                    <w:p w:rsidR="007C2F99" w:rsidRPr="00D70A2D" w:rsidRDefault="00D70A2D">
                      <w:pPr>
                        <w:pStyle w:val="Heading1-Light"/>
                        <w:rPr>
                          <w:b/>
                        </w:rPr>
                      </w:pPr>
                      <w:bookmarkStart w:id="24" w:name="OLE_LINK5"/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bookmarkEnd w:id="2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1D3C74E" wp14:editId="4491D3AD">
                <wp:simplePos x="0" y="0"/>
                <wp:positionH relativeFrom="page">
                  <wp:posOffset>3952875</wp:posOffset>
                </wp:positionH>
                <wp:positionV relativeFrom="page">
                  <wp:posOffset>2834005</wp:posOffset>
                </wp:positionV>
                <wp:extent cx="2286000" cy="457200"/>
                <wp:effectExtent l="0" t="0" r="0" b="0"/>
                <wp:wrapTight wrapText="bothSides">
                  <wp:wrapPolygon edited="0">
                    <wp:start x="240" y="0"/>
                    <wp:lineTo x="240" y="20400"/>
                    <wp:lineTo x="21120" y="20400"/>
                    <wp:lineTo x="21120" y="0"/>
                    <wp:lineTo x="240" y="0"/>
                  </wp:wrapPolygon>
                </wp:wrapTight>
                <wp:docPr id="219" name="Text Box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70A2D" w:rsidRDefault="00D70A2D" w:rsidP="00D70A2D">
                            <w:pPr>
                              <w:pStyle w:val="BodyText-Light"/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D70A2D">
                              <w:t>-</w:t>
                            </w:r>
                            <w:r w:rsidRPr="00D70A2D">
                              <w:rPr>
                                <w:rFonts w:hint="eastAsia"/>
                              </w:rPr>
                              <w:t>当读者打开折页册时，这将是他们最先看到的文字</w:t>
                            </w:r>
                            <w:r>
                              <w:rPr>
                                <w:lang w:val="zh-CN"/>
                              </w:rPr>
                              <w:t>.</w:t>
                            </w:r>
                          </w:p>
                          <w:p w:rsidR="007C2F99" w:rsidRDefault="00A442FA">
                            <w:pPr>
                              <w:pStyle w:val="BodyText-Light"/>
                            </w:pPr>
                            <w:r>
                              <w:rPr>
                                <w:lang w:val="zh-CN"/>
                              </w:rPr>
                              <w:t xml:space="preserve"> tristique mi.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31" o:spid="_x0000_s1092" type="#_x0000_t202" style="position:absolute;margin-left:311.25pt;margin-top:223.15pt;width:180pt;height:36pt;z-index:25175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" filled="f" stroked="f">
                <v:textbox inset=",0,,0">
                  <w:txbxContent>
                    <w:p w:rsidR="00D70A2D" w:rsidRDefault="00D70A2D" w:rsidP="00D70A2D">
                      <w:pPr>
                        <w:pStyle w:val="BodyText-Light"/>
                      </w:pPr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D70A2D">
                        <w:t>-</w:t>
                      </w:r>
                      <w:r w:rsidRPr="00D70A2D">
                        <w:rPr>
                          <w:rFonts w:hint="eastAsia"/>
                        </w:rPr>
                        <w:t>当读者打开折页册时，这将是他们最先看到的文字</w:t>
                      </w:r>
                      <w:r>
                        <w:rPr>
                          <w:lang w:val="zh-CN"/>
                        </w:rPr>
                        <w:t>.</w:t>
                      </w:r>
                    </w:p>
                    <w:p w:rsidR="007C2F99" w:rsidRDefault="00A442FA">
                      <w:pPr>
                        <w:pStyle w:val="BodyText-Light"/>
                      </w:pPr>
                      <w:r>
                        <w:rPr>
                          <w:lang w:val="zh-CN"/>
                        </w:rPr>
                        <w:t xml:space="preserve"> tristique mi.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972739C" wp14:editId="26C9E065">
                <wp:simplePos x="0" y="0"/>
                <wp:positionH relativeFrom="page">
                  <wp:posOffset>3952875</wp:posOffset>
                </wp:positionH>
                <wp:positionV relativeFrom="page">
                  <wp:posOffset>3291840</wp:posOffset>
                </wp:positionV>
                <wp:extent cx="2286000" cy="594360"/>
                <wp:effectExtent l="0" t="0" r="0" b="15240"/>
                <wp:wrapTight wrapText="bothSides">
                  <wp:wrapPolygon edited="0">
                    <wp:start x="240" y="0"/>
                    <wp:lineTo x="240" y="21231"/>
                    <wp:lineTo x="21120" y="21231"/>
                    <wp:lineTo x="21120" y="0"/>
                    <wp:lineTo x="240" y="0"/>
                  </wp:wrapPolygon>
                </wp:wrapTight>
                <wp:docPr id="220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59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70A2D" w:rsidRDefault="00D70A2D" w:rsidP="00D70A2D">
                            <w:pPr>
                              <w:pStyle w:val="BodyText-Light"/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D70A2D">
                              <w:t>-</w:t>
                            </w:r>
                            <w:r w:rsidRPr="00D70A2D">
                              <w:rPr>
                                <w:rFonts w:hint="eastAsia"/>
                              </w:rPr>
                              <w:t>当读者打开折页册时，这将是他们最先看到的文字</w:t>
                            </w:r>
                            <w:r>
                              <w:rPr>
                                <w:lang w:val="zh-CN"/>
                              </w:rPr>
                              <w:t>.</w:t>
                            </w:r>
                          </w:p>
                          <w:p w:rsidR="007C2F99" w:rsidRDefault="00A442FA">
                            <w:pPr>
                              <w:pStyle w:val="BodyText-Light"/>
                            </w:pPr>
                            <w:r w:rsidRPr="00D70A2D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6" o:spid="_x0000_s1093" type="#_x0000_t202" style="position:absolute;margin-left:311.25pt;margin-top:259.2pt;width:180pt;height:46.8pt;z-index:25175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" filled="f" stroked="f">
                <v:textbox inset=",0,,0">
                  <w:txbxContent>
                    <w:p w:rsidR="00D70A2D" w:rsidRDefault="00D70A2D" w:rsidP="00D70A2D">
                      <w:pPr>
                        <w:pStyle w:val="BodyText-Light"/>
                      </w:pPr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D70A2D">
                        <w:t>-</w:t>
                      </w:r>
                      <w:r w:rsidRPr="00D70A2D">
                        <w:rPr>
                          <w:rFonts w:hint="eastAsia"/>
                        </w:rPr>
                        <w:t>当读者打开折页册时，这将是他们最先看到的文字</w:t>
                      </w:r>
                      <w:r>
                        <w:rPr>
                          <w:lang w:val="zh-CN"/>
                        </w:rPr>
                        <w:t>.</w:t>
                      </w:r>
                    </w:p>
                    <w:p w:rsidR="007C2F99" w:rsidRDefault="00A442FA">
                      <w:pPr>
                        <w:pStyle w:val="BodyText-Light"/>
                      </w:pPr>
                      <w:r w:rsidRPr="00D70A2D">
                        <w:t xml:space="preserve"> 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9B2496D" wp14:editId="37B7A00F">
                <wp:simplePos x="0" y="0"/>
                <wp:positionH relativeFrom="page">
                  <wp:posOffset>3952875</wp:posOffset>
                </wp:positionH>
                <wp:positionV relativeFrom="page">
                  <wp:posOffset>3886200</wp:posOffset>
                </wp:positionV>
                <wp:extent cx="2286000" cy="594360"/>
                <wp:effectExtent l="0" t="0" r="0" b="15240"/>
                <wp:wrapTight wrapText="bothSides">
                  <wp:wrapPolygon edited="0">
                    <wp:start x="240" y="0"/>
                    <wp:lineTo x="240" y="21231"/>
                    <wp:lineTo x="21120" y="21231"/>
                    <wp:lineTo x="21120" y="0"/>
                    <wp:lineTo x="240" y="0"/>
                  </wp:wrapPolygon>
                </wp:wrapTight>
                <wp:docPr id="236" name="Text 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59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70A2D" w:rsidRDefault="00D70A2D" w:rsidP="00D70A2D">
                            <w:pPr>
                              <w:pStyle w:val="BodyText-Light"/>
                            </w:pPr>
                            <w:bookmarkStart w:id="25" w:name="OLE_LINK14"/>
                            <w:bookmarkStart w:id="26" w:name="OLE_LINK15"/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D70A2D">
                              <w:t>-</w:t>
                            </w:r>
                            <w:r w:rsidRPr="00D70A2D">
                              <w:rPr>
                                <w:rFonts w:hint="eastAsia"/>
                              </w:rPr>
                              <w:t>当读者打开折页册时，这将是他们最先看到的文字</w:t>
                            </w:r>
                            <w:r>
                              <w:rPr>
                                <w:lang w:val="zh-CN"/>
                              </w:rPr>
                              <w:t>.</w:t>
                            </w:r>
                          </w:p>
                          <w:bookmarkEnd w:id="25"/>
                          <w:bookmarkEnd w:id="26"/>
                          <w:p w:rsidR="007C2F99" w:rsidRDefault="00A442FA">
                            <w:pPr>
                              <w:pStyle w:val="BodyText-Light"/>
                            </w:pPr>
                            <w:r>
                              <w:rPr>
                                <w:lang w:val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8" o:spid="_x0000_s1094" type="#_x0000_t202" style="position:absolute;margin-left:311.25pt;margin-top:306pt;width:180pt;height:46.8pt;z-index:25175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" filled="f" stroked="f">
                <v:textbox inset=",0,,0">
                  <w:txbxContent>
                    <w:p w:rsidR="00D70A2D" w:rsidRDefault="00D70A2D" w:rsidP="00D70A2D">
                      <w:pPr>
                        <w:pStyle w:val="BodyText-Light"/>
                      </w:pPr>
                      <w:bookmarkStart w:id="27" w:name="OLE_LINK14"/>
                      <w:bookmarkStart w:id="28" w:name="OLE_LINK15"/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D70A2D">
                        <w:t>-</w:t>
                      </w:r>
                      <w:r w:rsidRPr="00D70A2D">
                        <w:rPr>
                          <w:rFonts w:hint="eastAsia"/>
                        </w:rPr>
                        <w:t>当读者打开折页册时，这将是他们最先看到的文字</w:t>
                      </w:r>
                      <w:r>
                        <w:rPr>
                          <w:lang w:val="zh-CN"/>
                        </w:rPr>
                        <w:t>.</w:t>
                      </w:r>
                    </w:p>
                    <w:bookmarkEnd w:id="27"/>
                    <w:bookmarkEnd w:id="28"/>
                    <w:p w:rsidR="007C2F99" w:rsidRDefault="00A442FA">
                      <w:pPr>
                        <w:pStyle w:val="BodyText-Light"/>
                      </w:pPr>
                      <w:r>
                        <w:rPr>
                          <w:lang w:val="zh-CN"/>
                        </w:rPr>
                        <w:t xml:space="preserve"> 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A84218A" wp14:editId="5A07668D">
                <wp:simplePos x="0" y="0"/>
                <wp:positionH relativeFrom="page">
                  <wp:posOffset>6358255</wp:posOffset>
                </wp:positionH>
                <wp:positionV relativeFrom="page">
                  <wp:posOffset>3886200</wp:posOffset>
                </wp:positionV>
                <wp:extent cx="365760" cy="274320"/>
                <wp:effectExtent l="0" t="0" r="0" b="5080"/>
                <wp:wrapNone/>
                <wp:docPr id="237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A442FA">
                            <w:pPr>
                              <w:pStyle w:val="BodyTextR-Light"/>
                            </w:pPr>
                            <w:r>
                              <w:rPr>
                                <w:lang w:val="zh-CN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9" o:spid="_x0000_s1095" type="#_x0000_t202" style="position:absolute;margin-left:500.65pt;margin-top:306pt;width:28.8pt;height:21.6pt;z-index:25175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" filled="f" stroked="f">
                <v:textbox inset=",0,,0">
                  <w:txbxContent>
                    <w:p w:rsidR="007C2F99" w:rsidRDefault="00A442FA">
                      <w:pPr>
                        <w:pStyle w:val="BodyTextR-Light"/>
                      </w:pPr>
                      <w:r>
                        <w:rPr>
                          <w:lang w:val="zh-CN"/>
                        </w:rPr>
                        <w:t>00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8F60AA2" wp14:editId="4202D9C5">
                <wp:simplePos x="0" y="0"/>
                <wp:positionH relativeFrom="page">
                  <wp:posOffset>7224395</wp:posOffset>
                </wp:positionH>
                <wp:positionV relativeFrom="page">
                  <wp:posOffset>4033520</wp:posOffset>
                </wp:positionV>
                <wp:extent cx="2286000" cy="228600"/>
                <wp:effectExtent l="0" t="0" r="0" b="0"/>
                <wp:wrapTight wrapText="bothSides">
                  <wp:wrapPolygon edited="0">
                    <wp:start x="240" y="0"/>
                    <wp:lineTo x="240" y="19200"/>
                    <wp:lineTo x="21120" y="19200"/>
                    <wp:lineTo x="21120" y="0"/>
                    <wp:lineTo x="240" y="0"/>
                  </wp:wrapPolygon>
                </wp:wrapTight>
                <wp:docPr id="199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06C1" w:rsidRDefault="000E06C1" w:rsidP="000E06C1">
                            <w:pPr>
                              <w:pStyle w:val="a7"/>
                            </w:pPr>
                            <w:r>
                              <w:rPr>
                                <w:rFonts w:hint="eastAsia"/>
                              </w:rPr>
                              <w:t>读者</w:t>
                            </w:r>
                          </w:p>
                          <w:p w:rsidR="007C2F99" w:rsidRPr="000E06C1" w:rsidRDefault="007C2F99" w:rsidP="000E06C1"/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0" o:spid="_x0000_s1096" type="#_x0000_t202" style="position:absolute;margin-left:568.85pt;margin-top:317.6pt;width:180pt;height:18pt;z-index:25177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" filled="f" stroked="f">
                <v:textbox inset=",0,,0">
                  <w:txbxContent>
                    <w:p w:rsidR="000E06C1" w:rsidRDefault="000E06C1" w:rsidP="000E06C1">
                      <w:pPr>
                        <w:pStyle w:val="a7"/>
                      </w:pPr>
                      <w:r>
                        <w:rPr>
                          <w:rFonts w:hint="eastAsia"/>
                        </w:rPr>
                        <w:t>读者</w:t>
                      </w:r>
                    </w:p>
                    <w:p w:rsidR="007C2F99" w:rsidRPr="000E06C1" w:rsidRDefault="007C2F99" w:rsidP="000E06C1"/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2692A25" wp14:editId="17827D2C">
                <wp:simplePos x="0" y="0"/>
                <wp:positionH relativeFrom="page">
                  <wp:posOffset>7224395</wp:posOffset>
                </wp:positionH>
                <wp:positionV relativeFrom="page">
                  <wp:posOffset>2846705</wp:posOffset>
                </wp:positionV>
                <wp:extent cx="2286000" cy="228600"/>
                <wp:effectExtent l="0" t="0" r="0" b="0"/>
                <wp:wrapTight wrapText="bothSides">
                  <wp:wrapPolygon edited="0">
                    <wp:start x="240" y="0"/>
                    <wp:lineTo x="240" y="19200"/>
                    <wp:lineTo x="21120" y="19200"/>
                    <wp:lineTo x="21120" y="0"/>
                    <wp:lineTo x="240" y="0"/>
                  </wp:wrapPolygon>
                </wp:wrapTight>
                <wp:docPr id="200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0E06C1">
                            <w:pPr>
                              <w:pStyle w:val="a7"/>
                            </w:pPr>
                            <w:r>
                              <w:rPr>
                                <w:rFonts w:hint="eastAsia"/>
                              </w:rPr>
                              <w:t>读者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0" o:spid="_x0000_s1097" type="#_x0000_t202" style="position:absolute;margin-left:568.85pt;margin-top:224.15pt;width:180pt;height:18pt;z-index:25176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" filled="f" stroked="f">
                <v:textbox inset=",0,,0">
                  <w:txbxContent>
                    <w:p w:rsidR="007C2F99" w:rsidRDefault="000E06C1">
                      <w:pPr>
                        <w:pStyle w:val="a7"/>
                      </w:pPr>
                      <w:r>
                        <w:rPr>
                          <w:rFonts w:hint="eastAsia"/>
                        </w:rPr>
                        <w:t>读者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408CF84" wp14:editId="610DACDB">
                <wp:simplePos x="0" y="0"/>
                <wp:positionH relativeFrom="page">
                  <wp:posOffset>7224395</wp:posOffset>
                </wp:positionH>
                <wp:positionV relativeFrom="page">
                  <wp:posOffset>3089910</wp:posOffset>
                </wp:positionV>
                <wp:extent cx="2286000" cy="228600"/>
                <wp:effectExtent l="0" t="0" r="0" b="0"/>
                <wp:wrapTight wrapText="bothSides">
                  <wp:wrapPolygon edited="0">
                    <wp:start x="240" y="0"/>
                    <wp:lineTo x="240" y="19200"/>
                    <wp:lineTo x="21120" y="19200"/>
                    <wp:lineTo x="21120" y="0"/>
                    <wp:lineTo x="240" y="0"/>
                  </wp:wrapPolygon>
                </wp:wrapTight>
                <wp:docPr id="201" name="Text Box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06C1" w:rsidRDefault="000E06C1" w:rsidP="000E06C1">
                            <w:pPr>
                              <w:pStyle w:val="a7"/>
                            </w:pPr>
                            <w:r>
                              <w:rPr>
                                <w:rFonts w:hint="eastAsia"/>
                              </w:rPr>
                              <w:t>读者</w:t>
                            </w:r>
                          </w:p>
                          <w:p w:rsidR="007C2F99" w:rsidRDefault="007C2F99">
                            <w:pPr>
                              <w:pStyle w:val="a7"/>
                            </w:pP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3" o:spid="_x0000_s1098" type="#_x0000_t202" style="position:absolute;margin-left:568.85pt;margin-top:243.3pt;width:180pt;height:18pt;z-index:25176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" filled="f" stroked="f">
                <v:textbox inset=",0,,0">
                  <w:txbxContent>
                    <w:p w:rsidR="000E06C1" w:rsidRDefault="000E06C1" w:rsidP="000E06C1">
                      <w:pPr>
                        <w:pStyle w:val="a7"/>
                      </w:pPr>
                      <w:r>
                        <w:rPr>
                          <w:rFonts w:hint="eastAsia"/>
                        </w:rPr>
                        <w:t>读者</w:t>
                      </w:r>
                    </w:p>
                    <w:p w:rsidR="007C2F99" w:rsidRDefault="007C2F99">
                      <w:pPr>
                        <w:pStyle w:val="a7"/>
                      </w:pP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4AD2659" wp14:editId="61A50789">
                <wp:simplePos x="0" y="0"/>
                <wp:positionH relativeFrom="page">
                  <wp:posOffset>7224395</wp:posOffset>
                </wp:positionH>
                <wp:positionV relativeFrom="page">
                  <wp:posOffset>3318510</wp:posOffset>
                </wp:positionV>
                <wp:extent cx="2286000" cy="228600"/>
                <wp:effectExtent l="0" t="0" r="0" b="0"/>
                <wp:wrapTight wrapText="bothSides">
                  <wp:wrapPolygon edited="0">
                    <wp:start x="240" y="0"/>
                    <wp:lineTo x="240" y="19200"/>
                    <wp:lineTo x="21120" y="19200"/>
                    <wp:lineTo x="21120" y="0"/>
                    <wp:lineTo x="240" y="0"/>
                  </wp:wrapPolygon>
                </wp:wrapTight>
                <wp:docPr id="202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06C1" w:rsidRDefault="000E06C1" w:rsidP="000E06C1">
                            <w:pPr>
                              <w:pStyle w:val="a7"/>
                            </w:pPr>
                            <w:r>
                              <w:rPr>
                                <w:rFonts w:hint="eastAsia"/>
                              </w:rPr>
                              <w:t>读者</w:t>
                            </w:r>
                          </w:p>
                          <w:p w:rsidR="007C2F99" w:rsidRDefault="007C2F99">
                            <w:pPr>
                              <w:pStyle w:val="a7"/>
                            </w:pP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4" o:spid="_x0000_s1099" type="#_x0000_t202" style="position:absolute;margin-left:568.85pt;margin-top:261.3pt;width:180pt;height:18pt;z-index:25177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" filled="f" stroked="f">
                <v:textbox inset=",0,,0">
                  <w:txbxContent>
                    <w:p w:rsidR="000E06C1" w:rsidRDefault="000E06C1" w:rsidP="000E06C1">
                      <w:pPr>
                        <w:pStyle w:val="a7"/>
                      </w:pPr>
                      <w:r>
                        <w:rPr>
                          <w:rFonts w:hint="eastAsia"/>
                        </w:rPr>
                        <w:t>读者</w:t>
                      </w:r>
                    </w:p>
                    <w:p w:rsidR="007C2F99" w:rsidRDefault="007C2F99">
                      <w:pPr>
                        <w:pStyle w:val="a7"/>
                      </w:pP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31EFF7E" wp14:editId="273C4DC1">
                <wp:simplePos x="0" y="0"/>
                <wp:positionH relativeFrom="page">
                  <wp:posOffset>7224395</wp:posOffset>
                </wp:positionH>
                <wp:positionV relativeFrom="page">
                  <wp:posOffset>3561715</wp:posOffset>
                </wp:positionV>
                <wp:extent cx="2286000" cy="228600"/>
                <wp:effectExtent l="0" t="0" r="0" b="0"/>
                <wp:wrapTight wrapText="bothSides">
                  <wp:wrapPolygon edited="0">
                    <wp:start x="240" y="0"/>
                    <wp:lineTo x="240" y="19200"/>
                    <wp:lineTo x="21120" y="19200"/>
                    <wp:lineTo x="21120" y="0"/>
                    <wp:lineTo x="240" y="0"/>
                  </wp:wrapPolygon>
                </wp:wrapTight>
                <wp:docPr id="203" name="Text Box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06C1" w:rsidRDefault="000E06C1" w:rsidP="000E06C1">
                            <w:pPr>
                              <w:pStyle w:val="a7"/>
                            </w:pPr>
                            <w:r>
                              <w:rPr>
                                <w:rFonts w:hint="eastAsia"/>
                              </w:rPr>
                              <w:t>读者</w:t>
                            </w:r>
                          </w:p>
                          <w:p w:rsidR="007C2F99" w:rsidRPr="000E06C1" w:rsidRDefault="007C2F99" w:rsidP="000E06C1"/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39" o:spid="_x0000_s1100" type="#_x0000_t202" style="position:absolute;margin-left:568.85pt;margin-top:280.45pt;width:180pt;height:18pt;z-index:25177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" filled="f" stroked="f">
                <v:textbox inset=",0,,0">
                  <w:txbxContent>
                    <w:p w:rsidR="000E06C1" w:rsidRDefault="000E06C1" w:rsidP="000E06C1">
                      <w:pPr>
                        <w:pStyle w:val="a7"/>
                      </w:pPr>
                      <w:r>
                        <w:rPr>
                          <w:rFonts w:hint="eastAsia"/>
                        </w:rPr>
                        <w:t>读者</w:t>
                      </w:r>
                    </w:p>
                    <w:p w:rsidR="007C2F99" w:rsidRPr="000E06C1" w:rsidRDefault="007C2F99" w:rsidP="000E06C1"/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F7FBBCE" wp14:editId="7254ADBE">
                <wp:simplePos x="0" y="0"/>
                <wp:positionH relativeFrom="page">
                  <wp:posOffset>7224395</wp:posOffset>
                </wp:positionH>
                <wp:positionV relativeFrom="page">
                  <wp:posOffset>3790315</wp:posOffset>
                </wp:positionV>
                <wp:extent cx="2286000" cy="228600"/>
                <wp:effectExtent l="0" t="0" r="0" b="0"/>
                <wp:wrapTight wrapText="bothSides">
                  <wp:wrapPolygon edited="0">
                    <wp:start x="240" y="0"/>
                    <wp:lineTo x="240" y="19200"/>
                    <wp:lineTo x="21120" y="19200"/>
                    <wp:lineTo x="21120" y="0"/>
                    <wp:lineTo x="240" y="0"/>
                  </wp:wrapPolygon>
                </wp:wrapTight>
                <wp:docPr id="204" name="Text 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06C1" w:rsidRDefault="000E06C1" w:rsidP="000E06C1">
                            <w:pPr>
                              <w:pStyle w:val="a7"/>
                            </w:pPr>
                            <w:r>
                              <w:rPr>
                                <w:rFonts w:hint="eastAsia"/>
                              </w:rPr>
                              <w:t>读者</w:t>
                            </w:r>
                          </w:p>
                          <w:p w:rsidR="007C2F99" w:rsidRPr="000E06C1" w:rsidRDefault="007C2F99" w:rsidP="000E06C1"/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8" o:spid="_x0000_s1101" type="#_x0000_t202" style="position:absolute;margin-left:568.85pt;margin-top:298.45pt;width:180pt;height:18pt;z-index:25177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" filled="f" stroked="f">
                <v:textbox inset=",0,,0">
                  <w:txbxContent>
                    <w:p w:rsidR="000E06C1" w:rsidRDefault="000E06C1" w:rsidP="000E06C1">
                      <w:pPr>
                        <w:pStyle w:val="a7"/>
                      </w:pPr>
                      <w:r>
                        <w:rPr>
                          <w:rFonts w:hint="eastAsia"/>
                        </w:rPr>
                        <w:t>读者</w:t>
                      </w:r>
                    </w:p>
                    <w:p w:rsidR="007C2F99" w:rsidRPr="000E06C1" w:rsidRDefault="007C2F99" w:rsidP="000E06C1"/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59A3F0C" wp14:editId="79716DEC">
                <wp:simplePos x="0" y="0"/>
                <wp:positionH relativeFrom="page">
                  <wp:posOffset>7224395</wp:posOffset>
                </wp:positionH>
                <wp:positionV relativeFrom="page">
                  <wp:posOffset>2324100</wp:posOffset>
                </wp:positionV>
                <wp:extent cx="2286000" cy="508000"/>
                <wp:effectExtent l="0" t="0" r="0" b="0"/>
                <wp:wrapNone/>
                <wp:docPr id="227" name="Text 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Pr="000E06C1" w:rsidRDefault="000E06C1">
                            <w:pPr>
                              <w:pStyle w:val="1"/>
                              <w:rPr>
                                <w:b/>
                              </w:rPr>
                            </w:pPr>
                            <w:r w:rsidRPr="000E06C1">
                              <w:rPr>
                                <w:rFonts w:hint="eastAsia"/>
                                <w:b/>
                                <w:lang w:val="zh-CN"/>
                              </w:rPr>
                              <w:t>折页册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9" o:spid="_x0000_s1102" type="#_x0000_t202" style="position:absolute;margin-left:568.85pt;margin-top:183pt;width:180pt;height:40pt;z-index:25176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" filled="f" stroked="f">
                <v:textbox inset=",7.2pt,,7.2pt">
                  <w:txbxContent>
                    <w:p w:rsidR="007C2F99" w:rsidRPr="000E06C1" w:rsidRDefault="000E06C1">
                      <w:pPr>
                        <w:pStyle w:val="1"/>
                        <w:rPr>
                          <w:b/>
                        </w:rPr>
                      </w:pPr>
                      <w:r w:rsidRPr="000E06C1">
                        <w:rPr>
                          <w:rFonts w:hint="eastAsia"/>
                          <w:b/>
                          <w:lang w:val="zh-CN"/>
                        </w:rPr>
                        <w:t>折页册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F92EA47" wp14:editId="12325CDE">
                <wp:simplePos x="0" y="0"/>
                <wp:positionH relativeFrom="page">
                  <wp:posOffset>9629775</wp:posOffset>
                </wp:positionH>
                <wp:positionV relativeFrom="page">
                  <wp:posOffset>3790315</wp:posOffset>
                </wp:positionV>
                <wp:extent cx="365760" cy="247015"/>
                <wp:effectExtent l="0" t="0" r="0" b="6985"/>
                <wp:wrapNone/>
                <wp:docPr id="244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47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A442FA">
                            <w:pPr>
                              <w:pStyle w:val="BodyTextRight"/>
                            </w:pPr>
                            <w:r>
                              <w:rPr>
                                <w:lang w:val="zh-CN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9" o:spid="_x0000_s1103" type="#_x0000_t202" style="position:absolute;margin-left:758.25pt;margin-top:298.45pt;width:28.8pt;height:19.45pt;z-index:25177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" filled="f" stroked="f">
                <v:textbox inset=",0,,0">
                  <w:txbxContent>
                    <w:p w:rsidR="007C2F99" w:rsidRDefault="00A442FA">
                      <w:pPr>
                        <w:pStyle w:val="BodyTextRight"/>
                      </w:pPr>
                      <w:r>
                        <w:rPr>
                          <w:lang w:val="zh-CN"/>
                        </w:rPr>
                        <w:t>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1217788" wp14:editId="6BF36FCD">
                <wp:simplePos x="0" y="0"/>
                <wp:positionH relativeFrom="page">
                  <wp:posOffset>9629775</wp:posOffset>
                </wp:positionH>
                <wp:positionV relativeFrom="page">
                  <wp:posOffset>4033520</wp:posOffset>
                </wp:positionV>
                <wp:extent cx="365760" cy="247015"/>
                <wp:effectExtent l="0" t="0" r="0" b="6985"/>
                <wp:wrapNone/>
                <wp:docPr id="245" name="Text 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47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A442FA">
                            <w:pPr>
                              <w:pStyle w:val="BodyTextRight"/>
                            </w:pPr>
                            <w:r>
                              <w:rPr>
                                <w:lang w:val="zh-CN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1" o:spid="_x0000_s1104" type="#_x0000_t202" style="position:absolute;margin-left:758.25pt;margin-top:317.6pt;width:28.8pt;height:19.45pt;z-index:25177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" filled="f" stroked="f">
                <v:textbox inset=",0,,0">
                  <w:txbxContent>
                    <w:p w:rsidR="007C2F99" w:rsidRDefault="00A442FA">
                      <w:pPr>
                        <w:pStyle w:val="BodyTextRight"/>
                      </w:pPr>
                      <w:r>
                        <w:rPr>
                          <w:lang w:val="zh-CN"/>
                        </w:rPr>
                        <w:t>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514EBAD" wp14:editId="3EA254BE">
                <wp:simplePos x="0" y="0"/>
                <wp:positionH relativeFrom="page">
                  <wp:posOffset>9629775</wp:posOffset>
                </wp:positionH>
                <wp:positionV relativeFrom="page">
                  <wp:posOffset>2846705</wp:posOffset>
                </wp:positionV>
                <wp:extent cx="365760" cy="247015"/>
                <wp:effectExtent l="0" t="0" r="0" b="6985"/>
                <wp:wrapNone/>
                <wp:docPr id="246" name="Text 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47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A442FA">
                            <w:pPr>
                              <w:pStyle w:val="BodyTextRight"/>
                            </w:pPr>
                            <w:r>
                              <w:rPr>
                                <w:lang w:val="zh-CN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1" o:spid="_x0000_s1105" type="#_x0000_t202" style="position:absolute;margin-left:758.25pt;margin-top:224.15pt;width:28.8pt;height:19.45pt;z-index:25176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" filled="f" stroked="f">
                <v:textbox inset=",0,,0">
                  <w:txbxContent>
                    <w:p w:rsidR="007C2F99" w:rsidRDefault="00A442FA">
                      <w:pPr>
                        <w:pStyle w:val="BodyTextRight"/>
                      </w:pPr>
                      <w:r>
                        <w:rPr>
                          <w:lang w:val="zh-CN"/>
                        </w:rPr>
                        <w:t>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499D177" wp14:editId="4C05B745">
                <wp:simplePos x="0" y="0"/>
                <wp:positionH relativeFrom="page">
                  <wp:posOffset>9629775</wp:posOffset>
                </wp:positionH>
                <wp:positionV relativeFrom="page">
                  <wp:posOffset>3089910</wp:posOffset>
                </wp:positionV>
                <wp:extent cx="365760" cy="247015"/>
                <wp:effectExtent l="0" t="0" r="0" b="6985"/>
                <wp:wrapNone/>
                <wp:docPr id="247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47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A442FA">
                            <w:pPr>
                              <w:pStyle w:val="BodyTextRight"/>
                            </w:pPr>
                            <w:r>
                              <w:rPr>
                                <w:lang w:val="zh-CN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3" o:spid="_x0000_s1106" type="#_x0000_t202" style="position:absolute;margin-left:758.25pt;margin-top:243.3pt;width:28.8pt;height:19.45pt;z-index:25177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" filled="f" stroked="f">
                <v:textbox inset=",0,,0">
                  <w:txbxContent>
                    <w:p w:rsidR="007C2F99" w:rsidRDefault="00A442FA">
                      <w:pPr>
                        <w:pStyle w:val="BodyTextRight"/>
                      </w:pPr>
                      <w:r>
                        <w:rPr>
                          <w:lang w:val="zh-CN"/>
                        </w:rPr>
                        <w:t>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254A16B" wp14:editId="53C1470F">
                <wp:simplePos x="0" y="0"/>
                <wp:positionH relativeFrom="page">
                  <wp:posOffset>9629775</wp:posOffset>
                </wp:positionH>
                <wp:positionV relativeFrom="page">
                  <wp:posOffset>3318510</wp:posOffset>
                </wp:positionV>
                <wp:extent cx="365760" cy="247015"/>
                <wp:effectExtent l="0" t="0" r="0" b="6985"/>
                <wp:wrapNone/>
                <wp:docPr id="248" name="Text 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47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A442FA">
                            <w:pPr>
                              <w:pStyle w:val="BodyTextRight"/>
                            </w:pPr>
                            <w:r>
                              <w:rPr>
                                <w:lang w:val="zh-CN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5" o:spid="_x0000_s1107" type="#_x0000_t202" style="position:absolute;margin-left:758.25pt;margin-top:261.3pt;width:28.8pt;height:19.45pt;z-index:25177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" filled="f" stroked="f">
                <v:textbox inset=",0,,0">
                  <w:txbxContent>
                    <w:p w:rsidR="007C2F99" w:rsidRDefault="00A442FA">
                      <w:pPr>
                        <w:pStyle w:val="BodyTextRight"/>
                      </w:pPr>
                      <w:r>
                        <w:rPr>
                          <w:lang w:val="zh-CN"/>
                        </w:rPr>
                        <w:t>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8CFE557" wp14:editId="1A9DFABF">
                <wp:simplePos x="0" y="0"/>
                <wp:positionH relativeFrom="page">
                  <wp:posOffset>9630410</wp:posOffset>
                </wp:positionH>
                <wp:positionV relativeFrom="page">
                  <wp:posOffset>3561715</wp:posOffset>
                </wp:positionV>
                <wp:extent cx="365760" cy="247015"/>
                <wp:effectExtent l="0" t="0" r="0" b="6985"/>
                <wp:wrapNone/>
                <wp:docPr id="249" name="Text 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47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A442FA">
                            <w:pPr>
                              <w:pStyle w:val="BodyTextRight"/>
                            </w:pPr>
                            <w:r>
                              <w:rPr>
                                <w:lang w:val="zh-CN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7" o:spid="_x0000_s1108" type="#_x0000_t202" style="position:absolute;margin-left:758.3pt;margin-top:280.45pt;width:28.8pt;height:19.45pt;z-index:25177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" filled="f" stroked="f">
                <v:textbox inset=",0,,0">
                  <w:txbxContent>
                    <w:p w:rsidR="007C2F99" w:rsidRDefault="00A442FA">
                      <w:pPr>
                        <w:pStyle w:val="BodyTextRight"/>
                      </w:pPr>
                      <w:r>
                        <w:rPr>
                          <w:lang w:val="zh-CN"/>
                        </w:rPr>
                        <w:t>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9A93772" wp14:editId="2BC0E3E3">
                <wp:simplePos x="0" y="0"/>
                <wp:positionH relativeFrom="page">
                  <wp:posOffset>3086735</wp:posOffset>
                </wp:positionH>
                <wp:positionV relativeFrom="page">
                  <wp:posOffset>3900805</wp:posOffset>
                </wp:positionV>
                <wp:extent cx="365760" cy="274320"/>
                <wp:effectExtent l="0" t="0" r="0" b="5080"/>
                <wp:wrapNone/>
                <wp:docPr id="235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A442FA">
                            <w:pPr>
                              <w:pStyle w:val="BodyTextRight"/>
                            </w:pPr>
                            <w:r>
                              <w:rPr>
                                <w:lang w:val="zh-CN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4" o:spid="_x0000_s1109" type="#_x0000_t202" style="position:absolute;margin-left:243.05pt;margin-top:307.15pt;width:28.8pt;height:21.6pt;z-index:25174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" filled="f" stroked="f">
                <v:textbox inset=",0,,0">
                  <w:txbxContent>
                    <w:p w:rsidR="007C2F99" w:rsidRDefault="00A442FA">
                      <w:pPr>
                        <w:pStyle w:val="BodyTextRight"/>
                      </w:pPr>
                      <w:r>
                        <w:rPr>
                          <w:lang w:val="zh-CN"/>
                        </w:rPr>
                        <w:t>00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1F33C48" wp14:editId="0B5C4E35">
                <wp:simplePos x="0" y="0"/>
                <wp:positionH relativeFrom="page">
                  <wp:posOffset>668655</wp:posOffset>
                </wp:positionH>
                <wp:positionV relativeFrom="page">
                  <wp:posOffset>3900805</wp:posOffset>
                </wp:positionV>
                <wp:extent cx="2286000" cy="594360"/>
                <wp:effectExtent l="0" t="0" r="0" b="15240"/>
                <wp:wrapTight wrapText="bothSides">
                  <wp:wrapPolygon edited="0">
                    <wp:start x="240" y="0"/>
                    <wp:lineTo x="240" y="21231"/>
                    <wp:lineTo x="21120" y="21231"/>
                    <wp:lineTo x="21120" y="0"/>
                    <wp:lineTo x="240" y="0"/>
                  </wp:wrapPolygon>
                </wp:wrapTight>
                <wp:docPr id="234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59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70A2D" w:rsidRDefault="00D70A2D" w:rsidP="00D70A2D">
                            <w:pPr>
                              <w:pStyle w:val="a7"/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D70A2D">
                              <w:t>-</w:t>
                            </w:r>
                            <w:r w:rsidRPr="00D70A2D">
                              <w:rPr>
                                <w:rFonts w:hint="eastAsia"/>
                              </w:rPr>
                              <w:t>当读者打开折页册时，这将是他们最先看到的文字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3" o:spid="_x0000_s1110" type="#_x0000_t202" style="position:absolute;margin-left:52.65pt;margin-top:307.15pt;width:180pt;height:46.8pt;z-index:25174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" filled="f" stroked="f">
                <v:textbox inset=",0,,0">
                  <w:txbxContent>
                    <w:p w:rsidR="00D70A2D" w:rsidRDefault="00D70A2D" w:rsidP="00D70A2D">
                      <w:pPr>
                        <w:pStyle w:val="a7"/>
                      </w:pPr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D70A2D">
                        <w:t>-</w:t>
                      </w:r>
                      <w:r w:rsidRPr="00D70A2D">
                        <w:rPr>
                          <w:rFonts w:hint="eastAsia"/>
                        </w:rPr>
                        <w:t>当读者打开折页册时，这将是他们最先看到的文字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F30F5A2" wp14:editId="444C3266">
                <wp:simplePos x="0" y="0"/>
                <wp:positionH relativeFrom="page">
                  <wp:posOffset>3086735</wp:posOffset>
                </wp:positionH>
                <wp:positionV relativeFrom="page">
                  <wp:posOffset>2848610</wp:posOffset>
                </wp:positionV>
                <wp:extent cx="365760" cy="274320"/>
                <wp:effectExtent l="0" t="0" r="0" b="5080"/>
                <wp:wrapNone/>
                <wp:docPr id="213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A442FA">
                            <w:pPr>
                              <w:pStyle w:val="BodyTextRight"/>
                            </w:pPr>
                            <w:r>
                              <w:rPr>
                                <w:lang w:val="zh-CN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5" o:spid="_x0000_s1111" type="#_x0000_t202" style="position:absolute;margin-left:243.05pt;margin-top:224.3pt;width:28.8pt;height:21.6pt;z-index:25174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" filled="f" stroked="f">
                <v:textbox inset=",0,,0">
                  <w:txbxContent>
                    <w:p w:rsidR="007C2F99" w:rsidRDefault="00A442FA">
                      <w:pPr>
                        <w:pStyle w:val="BodyTextRight"/>
                      </w:pPr>
                      <w:r>
                        <w:rPr>
                          <w:lang w:val="zh-CN"/>
                        </w:rPr>
                        <w:t>00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A365849" wp14:editId="51E5AB34">
                <wp:simplePos x="0" y="0"/>
                <wp:positionH relativeFrom="page">
                  <wp:posOffset>3086735</wp:posOffset>
                </wp:positionH>
                <wp:positionV relativeFrom="page">
                  <wp:posOffset>3306445</wp:posOffset>
                </wp:positionV>
                <wp:extent cx="365760" cy="274320"/>
                <wp:effectExtent l="0" t="0" r="0" b="5080"/>
                <wp:wrapNone/>
                <wp:docPr id="212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A442FA">
                            <w:pPr>
                              <w:pStyle w:val="BodyTextRight"/>
                            </w:pPr>
                            <w:r>
                              <w:rPr>
                                <w:lang w:val="zh-CN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2" o:spid="_x0000_s1112" type="#_x0000_t202" style="position:absolute;margin-left:243.05pt;margin-top:260.35pt;width:28.8pt;height:21.6pt;z-index:25173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" filled="f" stroked="f">
                <v:textbox inset=",0,,0">
                  <w:txbxContent>
                    <w:p w:rsidR="007C2F99" w:rsidRDefault="00A442FA">
                      <w:pPr>
                        <w:pStyle w:val="BodyTextRight"/>
                      </w:pPr>
                      <w:r>
                        <w:rPr>
                          <w:lang w:val="zh-CN"/>
                        </w:rPr>
                        <w:t>00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2E5DD0D" wp14:editId="775E42E4">
                <wp:simplePos x="0" y="0"/>
                <wp:positionH relativeFrom="page">
                  <wp:posOffset>668655</wp:posOffset>
                </wp:positionH>
                <wp:positionV relativeFrom="page">
                  <wp:posOffset>3306445</wp:posOffset>
                </wp:positionV>
                <wp:extent cx="2286000" cy="594360"/>
                <wp:effectExtent l="0" t="0" r="0" b="15240"/>
                <wp:wrapTight wrapText="bothSides">
                  <wp:wrapPolygon edited="0">
                    <wp:start x="240" y="0"/>
                    <wp:lineTo x="240" y="21231"/>
                    <wp:lineTo x="21120" y="21231"/>
                    <wp:lineTo x="21120" y="0"/>
                    <wp:lineTo x="240" y="0"/>
                  </wp:wrapPolygon>
                </wp:wrapTight>
                <wp:docPr id="211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59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70A2D" w:rsidRDefault="00D70A2D" w:rsidP="00D70A2D">
                            <w:pPr>
                              <w:pStyle w:val="a7"/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D70A2D">
                              <w:t>-</w:t>
                            </w:r>
                            <w:r w:rsidRPr="00D70A2D">
                              <w:rPr>
                                <w:rFonts w:hint="eastAsia"/>
                              </w:rPr>
                              <w:t>当读者打开折页册时，这将是他们最先看到的文字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:rsidR="007C2F99" w:rsidRDefault="00A442FA">
                            <w:pPr>
                              <w:pStyle w:val="a7"/>
                            </w:pPr>
                            <w:r w:rsidRPr="00D70A2D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1" o:spid="_x0000_s1113" type="#_x0000_t202" style="position:absolute;margin-left:52.65pt;margin-top:260.35pt;width:180pt;height:46.8pt;z-index:25173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" filled="f" stroked="f">
                <v:textbox inset=",0,,0">
                  <w:txbxContent>
                    <w:p w:rsidR="00D70A2D" w:rsidRDefault="00D70A2D" w:rsidP="00D70A2D">
                      <w:pPr>
                        <w:pStyle w:val="a7"/>
                      </w:pPr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D70A2D">
                        <w:t>-</w:t>
                      </w:r>
                      <w:r w:rsidRPr="00D70A2D">
                        <w:rPr>
                          <w:rFonts w:hint="eastAsia"/>
                        </w:rPr>
                        <w:t>当读者打开折页册时，这将是他们最先看到的文字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  <w:p w:rsidR="007C2F99" w:rsidRDefault="00A442FA">
                      <w:pPr>
                        <w:pStyle w:val="a7"/>
                      </w:pPr>
                      <w:r w:rsidRPr="00D70A2D">
                        <w:t xml:space="preserve"> 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63918BD" wp14:editId="07770ADE">
                <wp:simplePos x="0" y="0"/>
                <wp:positionH relativeFrom="page">
                  <wp:posOffset>668655</wp:posOffset>
                </wp:positionH>
                <wp:positionV relativeFrom="page">
                  <wp:posOffset>2848610</wp:posOffset>
                </wp:positionV>
                <wp:extent cx="2286000" cy="457200"/>
                <wp:effectExtent l="0" t="0" r="0" b="0"/>
                <wp:wrapTight wrapText="bothSides">
                  <wp:wrapPolygon edited="0">
                    <wp:start x="240" y="0"/>
                    <wp:lineTo x="240" y="20400"/>
                    <wp:lineTo x="21120" y="20400"/>
                    <wp:lineTo x="21120" y="0"/>
                    <wp:lineTo x="240" y="0"/>
                  </wp:wrapPolygon>
                </wp:wrapTight>
                <wp:docPr id="210" name="Text Box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D70A2D">
                            <w:pPr>
                              <w:pStyle w:val="a7"/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D70A2D">
                              <w:t>-</w:t>
                            </w:r>
                            <w:r w:rsidRPr="00D70A2D">
                              <w:rPr>
                                <w:rFonts w:hint="eastAsia"/>
                              </w:rPr>
                              <w:t>当读者打开折页册时，这将是他们最先看到的文字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35" o:spid="_x0000_s1114" type="#_x0000_t202" style="position:absolute;margin-left:52.65pt;margin-top:224.3pt;width:180pt;height:36pt;z-index:25173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" filled="f" stroked="f">
                <v:textbox inset=",0,,0">
                  <w:txbxContent>
                    <w:p w:rsidR="007C2F99" w:rsidRDefault="00D70A2D">
                      <w:pPr>
                        <w:pStyle w:val="a7"/>
                      </w:pPr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D70A2D">
                        <w:t>-</w:t>
                      </w:r>
                      <w:r w:rsidRPr="00D70A2D">
                        <w:rPr>
                          <w:rFonts w:hint="eastAsia"/>
                        </w:rPr>
                        <w:t>当读者打开折页册时，这将是他们最先看到的文字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CE89207" wp14:editId="01371D45">
                <wp:simplePos x="0" y="0"/>
                <wp:positionH relativeFrom="page">
                  <wp:posOffset>668655</wp:posOffset>
                </wp:positionH>
                <wp:positionV relativeFrom="page">
                  <wp:posOffset>2338705</wp:posOffset>
                </wp:positionV>
                <wp:extent cx="2286000" cy="508000"/>
                <wp:effectExtent l="0" t="0" r="0" b="0"/>
                <wp:wrapNone/>
                <wp:docPr id="209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2F99" w:rsidRDefault="00D70A2D">
                            <w:pPr>
                              <w:pStyle w:val="1"/>
                            </w:pPr>
                            <w:r w:rsidRPr="00D70A2D">
                              <w:rPr>
                                <w:rFonts w:hint="eastAsia"/>
                                <w:b/>
                                <w:lang w:val="zh-CN"/>
                              </w:rPr>
                              <w:t>读者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9" o:spid="_x0000_s1115" type="#_x0000_t202" style="position:absolute;margin-left:52.65pt;margin-top:184.15pt;width:180pt;height:40pt;z-index:25173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" filled="f" stroked="f">
                <v:textbox inset=",7.2pt,,7.2pt">
                  <w:txbxContent>
                    <w:p w:rsidR="007C2F99" w:rsidRDefault="00D70A2D">
                      <w:pPr>
                        <w:pStyle w:val="1"/>
                      </w:pPr>
                      <w:r w:rsidRPr="00D70A2D">
                        <w:rPr>
                          <w:rFonts w:hint="eastAsia"/>
                          <w:b/>
                          <w:lang w:val="zh-CN"/>
                        </w:rPr>
                        <w:t>读者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442FA">
        <w:rPr>
          <w:noProof/>
        </w:rPr>
        <w:drawing>
          <wp:anchor distT="85344" distB="86106" distL="204089" distR="204851" simplePos="0" relativeHeight="251787271" behindDoc="0" locked="0" layoutInCell="0" allowOverlap="1" wp14:anchorId="3A6A83F5" wp14:editId="23552812">
            <wp:simplePos x="0" y="0"/>
            <wp:positionH relativeFrom="page">
              <wp:posOffset>7886954</wp:posOffset>
            </wp:positionH>
            <wp:positionV relativeFrom="page">
              <wp:posOffset>632714</wp:posOffset>
            </wp:positionV>
            <wp:extent cx="1535430" cy="1535430"/>
            <wp:effectExtent l="95250" t="95250" r="102870" b="102870"/>
            <wp:wrapTight wrapText="bothSides">
              <wp:wrapPolygon edited="0">
                <wp:start x="8040" y="-1340"/>
                <wp:lineTo x="804" y="-1072"/>
                <wp:lineTo x="804" y="3216"/>
                <wp:lineTo x="-1340" y="3216"/>
                <wp:lineTo x="-1340" y="15811"/>
                <wp:lineTo x="2948" y="20367"/>
                <wp:lineTo x="7504" y="22511"/>
                <wp:lineTo x="7772" y="22779"/>
                <wp:lineTo x="13935" y="22779"/>
                <wp:lineTo x="14203" y="22511"/>
                <wp:lineTo x="18491" y="20367"/>
                <wp:lineTo x="18759" y="20367"/>
                <wp:lineTo x="21975" y="16079"/>
                <wp:lineTo x="22779" y="12060"/>
                <wp:lineTo x="22779" y="7504"/>
                <wp:lineTo x="20635" y="3216"/>
                <wp:lineTo x="20903" y="2144"/>
                <wp:lineTo x="15543" y="-1072"/>
                <wp:lineTo x="13400" y="-1340"/>
                <wp:lineTo x="8040" y="-1340"/>
              </wp:wrapPolygon>
            </wp:wrapTight>
            <wp:docPr id="64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laceholder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5430" cy="1535430"/>
                    </a:xfrm>
                    <a:prstGeom prst="ellipse">
                      <a:avLst/>
                    </a:prstGeom>
                    <a:ln w="762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="00A442FA">
        <w:rPr>
          <w:noProof/>
        </w:rPr>
        <w:drawing>
          <wp:anchor distT="85344" distB="86233" distL="204089" distR="204978" simplePos="0" relativeHeight="251787265" behindDoc="0" locked="0" layoutInCell="0" allowOverlap="1" wp14:anchorId="14EF0638" wp14:editId="30CE575B">
            <wp:simplePos x="0" y="0"/>
            <wp:positionH relativeFrom="page">
              <wp:posOffset>4673854</wp:posOffset>
            </wp:positionH>
            <wp:positionV relativeFrom="page">
              <wp:posOffset>760349</wp:posOffset>
            </wp:positionV>
            <wp:extent cx="1364488" cy="1364488"/>
            <wp:effectExtent l="95250" t="95250" r="102870" b="102870"/>
            <wp:wrapTight wrapText="bothSides">
              <wp:wrapPolygon edited="0">
                <wp:start x="7844" y="-1508"/>
                <wp:lineTo x="302" y="-1207"/>
                <wp:lineTo x="302" y="3620"/>
                <wp:lineTo x="-1508" y="3620"/>
                <wp:lineTo x="-1508" y="15687"/>
                <wp:lineTo x="603" y="18101"/>
                <wp:lineTo x="603" y="18402"/>
                <wp:lineTo x="7240" y="22626"/>
                <wp:lineTo x="7542" y="22927"/>
                <wp:lineTo x="13877" y="22927"/>
                <wp:lineTo x="14179" y="22626"/>
                <wp:lineTo x="21117" y="18402"/>
                <wp:lineTo x="21117" y="18101"/>
                <wp:lineTo x="22927" y="13575"/>
                <wp:lineTo x="22927" y="8447"/>
                <wp:lineTo x="21117" y="3922"/>
                <wp:lineTo x="21419" y="2112"/>
                <wp:lineTo x="15989" y="-1207"/>
                <wp:lineTo x="13575" y="-1508"/>
                <wp:lineTo x="7844" y="-1508"/>
              </wp:wrapPolygon>
            </wp:wrapTight>
            <wp:docPr id="63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laceholder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1363980"/>
                    </a:xfrm>
                    <a:prstGeom prst="ellipse">
                      <a:avLst/>
                    </a:prstGeom>
                    <a:ln w="762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="00A442FA">
        <w:rPr>
          <w:noProof/>
        </w:rPr>
        <w:drawing>
          <wp:anchor distT="85344" distB="85725" distL="204089" distR="205867" simplePos="0" relativeHeight="251787268" behindDoc="0" locked="0" layoutInCell="0" allowOverlap="1" wp14:anchorId="76F9FCB2" wp14:editId="6F60332B">
            <wp:simplePos x="0" y="0"/>
            <wp:positionH relativeFrom="page">
              <wp:posOffset>1536319</wp:posOffset>
            </wp:positionH>
            <wp:positionV relativeFrom="page">
              <wp:posOffset>613029</wp:posOffset>
            </wp:positionV>
            <wp:extent cx="1388364" cy="1407541"/>
            <wp:effectExtent l="95250" t="95250" r="97790" b="97790"/>
            <wp:wrapTight wrapText="bothSides">
              <wp:wrapPolygon edited="0">
                <wp:start x="8004" y="-1462"/>
                <wp:lineTo x="593" y="-1170"/>
                <wp:lineTo x="593" y="3509"/>
                <wp:lineTo x="-1482" y="3509"/>
                <wp:lineTo x="-1482" y="15791"/>
                <wp:lineTo x="296" y="17545"/>
                <wp:lineTo x="296" y="18130"/>
                <wp:lineTo x="5929" y="22224"/>
                <wp:lineTo x="7411" y="22809"/>
                <wp:lineTo x="13932" y="22809"/>
                <wp:lineTo x="15414" y="22224"/>
                <wp:lineTo x="21343" y="17838"/>
                <wp:lineTo x="21343" y="17545"/>
                <wp:lineTo x="22825" y="13159"/>
                <wp:lineTo x="22825" y="8188"/>
                <wp:lineTo x="21047" y="3801"/>
                <wp:lineTo x="21343" y="2339"/>
                <wp:lineTo x="15711" y="-1170"/>
                <wp:lineTo x="13636" y="-1462"/>
                <wp:lineTo x="8004" y="-1462"/>
              </wp:wrapPolygon>
            </wp:wrapTight>
            <wp:docPr id="56" name="Placeholder" descr="placeholder-base---neut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laceholder" descr="placeholder-base---neutral.png"/>
                    <pic:cNvPicPr/>
                  </pic:nvPicPr>
                  <pic:blipFill>
                    <a:blip r:embed="rId13"/>
                    <a:srcRect l="440" t="10547" r="879" b="9424"/>
                    <a:stretch>
                      <a:fillRect/>
                    </a:stretch>
                  </pic:blipFill>
                  <pic:spPr>
                    <a:xfrm>
                      <a:off x="0" y="0"/>
                      <a:ext cx="1388110" cy="1407160"/>
                    </a:xfrm>
                    <a:prstGeom prst="ellipse">
                      <a:avLst/>
                    </a:prstGeom>
                    <a:ln w="762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="00A442FA">
        <w:rPr>
          <w:noProof/>
        </w:rPr>
        <w:drawing>
          <wp:anchor distT="85344" distB="83820" distL="204089" distR="202438" simplePos="0" relativeHeight="251787272" behindDoc="0" locked="0" layoutInCell="0" allowOverlap="1" wp14:anchorId="5897F839" wp14:editId="591A896F">
            <wp:simplePos x="0" y="0"/>
            <wp:positionH relativeFrom="page">
              <wp:posOffset>6675374</wp:posOffset>
            </wp:positionH>
            <wp:positionV relativeFrom="page">
              <wp:posOffset>1234694</wp:posOffset>
            </wp:positionV>
            <wp:extent cx="1062228" cy="1104646"/>
            <wp:effectExtent l="95250" t="95250" r="100330" b="95885"/>
            <wp:wrapTight wrapText="bothSides">
              <wp:wrapPolygon edited="0">
                <wp:start x="7364" y="-1863"/>
                <wp:lineTo x="-775" y="-1491"/>
                <wp:lineTo x="-1938" y="4472"/>
                <wp:lineTo x="-1938" y="16396"/>
                <wp:lineTo x="-1163" y="17514"/>
                <wp:lineTo x="5813" y="22358"/>
                <wp:lineTo x="6976" y="23103"/>
                <wp:lineTo x="14340" y="23103"/>
                <wp:lineTo x="15890" y="22358"/>
                <wp:lineTo x="22478" y="16768"/>
                <wp:lineTo x="22478" y="16396"/>
                <wp:lineTo x="23254" y="10806"/>
                <wp:lineTo x="23254" y="10434"/>
                <wp:lineTo x="22091" y="4844"/>
                <wp:lineTo x="22478" y="2981"/>
                <wp:lineTo x="16278" y="-1491"/>
                <wp:lineTo x="13952" y="-1863"/>
                <wp:lineTo x="7364" y="-1863"/>
              </wp:wrapPolygon>
            </wp:wrapTight>
            <wp:docPr id="198" name="Placeholder" descr="placeholder-base---neut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laceholder" descr="placeholder-base---neutral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61720" cy="1104265"/>
                    </a:xfrm>
                    <a:prstGeom prst="ellipse">
                      <a:avLst/>
                    </a:prstGeom>
                    <a:gradFill flip="none" rotWithShape="1">
                      <a:gsLst>
                        <a:gs pos="0">
                          <a:schemeClr val="bg2"/>
                        </a:gs>
                        <a:gs pos="100000">
                          <a:schemeClr val="accent2"/>
                        </a:gs>
                      </a:gsLst>
                      <a:lin ang="5400000" scaled="0"/>
                      <a:tileRect/>
                    </a:gradFill>
                    <a:ln w="762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="00A442FA">
        <w:rPr>
          <w:noProof/>
        </w:rPr>
        <w:drawing>
          <wp:anchor distT="85344" distB="84963" distL="204089" distR="205613" simplePos="0" relativeHeight="251787269" behindDoc="0" locked="0" layoutInCell="0" allowOverlap="1" wp14:anchorId="6A174249" wp14:editId="1956D7FE">
            <wp:simplePos x="0" y="0"/>
            <wp:positionH relativeFrom="page">
              <wp:posOffset>621919</wp:posOffset>
            </wp:positionH>
            <wp:positionV relativeFrom="page">
              <wp:posOffset>1298829</wp:posOffset>
            </wp:positionV>
            <wp:extent cx="815213" cy="847598"/>
            <wp:effectExtent l="95250" t="95250" r="99695" b="86360"/>
            <wp:wrapTight wrapText="bothSides">
              <wp:wrapPolygon edited="0">
                <wp:start x="6566" y="-2429"/>
                <wp:lineTo x="-2525" y="-1943"/>
                <wp:lineTo x="-2525" y="16030"/>
                <wp:lineTo x="3030" y="21373"/>
                <wp:lineTo x="6061" y="23316"/>
                <wp:lineTo x="15152" y="23316"/>
                <wp:lineTo x="19193" y="21373"/>
                <wp:lineTo x="23738" y="14087"/>
                <wp:lineTo x="23738" y="3886"/>
                <wp:lineTo x="16667" y="-1943"/>
                <wp:lineTo x="14647" y="-2429"/>
                <wp:lineTo x="6566" y="-2429"/>
              </wp:wrapPolygon>
            </wp:wrapTight>
            <wp:docPr id="197" name="Placeholder" descr="placeholder-base---neut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laceholder" descr="placeholder-base---neutral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4705" cy="847090"/>
                    </a:xfrm>
                    <a:prstGeom prst="ellipse">
                      <a:avLst/>
                    </a:prstGeom>
                    <a:gradFill flip="none" rotWithShape="1">
                      <a:gsLst>
                        <a:gs pos="0">
                          <a:schemeClr val="bg2"/>
                        </a:gs>
                        <a:gs pos="100000">
                          <a:schemeClr val="accent2"/>
                        </a:gs>
                      </a:gsLst>
                      <a:lin ang="5400000" scaled="0"/>
                      <a:tileRect/>
                    </a:gradFill>
                    <a:ln w="762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="00A442FA">
        <w:rPr>
          <w:noProof/>
        </w:rPr>
        <w:drawing>
          <wp:anchor distT="54864" distB="57277" distL="173609" distR="171704" simplePos="0" relativeHeight="251787270" behindDoc="0" locked="0" layoutInCell="0" allowOverlap="1" wp14:anchorId="33A8ED36" wp14:editId="72A10476">
            <wp:simplePos x="0" y="0"/>
            <wp:positionH relativeFrom="page">
              <wp:posOffset>3086354</wp:posOffset>
            </wp:positionH>
            <wp:positionV relativeFrom="page">
              <wp:posOffset>1054354</wp:posOffset>
            </wp:positionV>
            <wp:extent cx="337312" cy="351409"/>
            <wp:effectExtent l="76200" t="76200" r="81915" b="67945"/>
            <wp:wrapTight wrapText="bothSides">
              <wp:wrapPolygon edited="0">
                <wp:start x="3661" y="-4687"/>
                <wp:lineTo x="-4881" y="-3515"/>
                <wp:lineTo x="-4881" y="15233"/>
                <wp:lineTo x="2441" y="24608"/>
                <wp:lineTo x="18305" y="24608"/>
                <wp:lineTo x="19525" y="23436"/>
                <wp:lineTo x="25627" y="15233"/>
                <wp:lineTo x="25627" y="10546"/>
                <wp:lineTo x="19525" y="-3515"/>
                <wp:lineTo x="17085" y="-4687"/>
                <wp:lineTo x="3661" y="-4687"/>
              </wp:wrapPolygon>
            </wp:wrapTight>
            <wp:docPr id="196" name="Placeholder" descr="placeholder-base---neut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laceholder" descr="placeholder-base---neutral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" cy="351155"/>
                    </a:xfrm>
                    <a:prstGeom prst="ellipse">
                      <a:avLst/>
                    </a:prstGeom>
                    <a:gradFill flip="none" rotWithShape="1">
                      <a:gsLst>
                        <a:gs pos="0">
                          <a:schemeClr val="bg2"/>
                        </a:gs>
                        <a:gs pos="100000">
                          <a:schemeClr val="accent2"/>
                        </a:gs>
                      </a:gsLst>
                      <a:lin ang="5400000" scaled="0"/>
                      <a:tileRect/>
                    </a:gradFill>
                    <a:ln w="508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="00A442FA">
        <w:rPr>
          <w:noProof/>
        </w:rPr>
        <w:drawing>
          <wp:anchor distT="85344" distB="83058" distL="204089" distR="205613" simplePos="0" relativeHeight="251787266" behindDoc="0" locked="0" layoutInCell="0" allowOverlap="1" wp14:anchorId="26350686" wp14:editId="5B480CA2">
            <wp:simplePos x="0" y="0"/>
            <wp:positionH relativeFrom="page">
              <wp:posOffset>3612134</wp:posOffset>
            </wp:positionH>
            <wp:positionV relativeFrom="page">
              <wp:posOffset>677164</wp:posOffset>
            </wp:positionV>
            <wp:extent cx="876173" cy="910463"/>
            <wp:effectExtent l="95250" t="95250" r="95885" b="99695"/>
            <wp:wrapTight wrapText="bothSides">
              <wp:wrapPolygon edited="0">
                <wp:start x="7049" y="-2261"/>
                <wp:lineTo x="-1880" y="-1809"/>
                <wp:lineTo x="-2350" y="16279"/>
                <wp:lineTo x="940" y="19897"/>
                <wp:lineTo x="940" y="20349"/>
                <wp:lineTo x="6109" y="23062"/>
                <wp:lineTo x="6579" y="23514"/>
                <wp:lineTo x="15037" y="23514"/>
                <wp:lineTo x="15507" y="23062"/>
                <wp:lineTo x="20206" y="20349"/>
                <wp:lineTo x="20206" y="19897"/>
                <wp:lineTo x="23495" y="13114"/>
                <wp:lineTo x="23495" y="12662"/>
                <wp:lineTo x="23025" y="5879"/>
                <wp:lineTo x="23025" y="4070"/>
                <wp:lineTo x="16447" y="-1809"/>
                <wp:lineTo x="14567" y="-2261"/>
                <wp:lineTo x="7049" y="-2261"/>
              </wp:wrapPolygon>
            </wp:wrapTight>
            <wp:docPr id="195" name="Placeholder" descr="placeholder-base---neut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laceholder" descr="placeholder-base---neutral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75665" cy="909955"/>
                    </a:xfrm>
                    <a:prstGeom prst="ellipse">
                      <a:avLst/>
                    </a:prstGeom>
                    <a:gradFill flip="none" rotWithShape="1">
                      <a:gsLst>
                        <a:gs pos="0">
                          <a:schemeClr val="bg2"/>
                        </a:gs>
                        <a:gs pos="100000">
                          <a:schemeClr val="accent2"/>
                        </a:gs>
                      </a:gsLst>
                      <a:lin ang="5400000" scaled="0"/>
                      <a:tileRect/>
                    </a:gradFill>
                    <a:ln w="762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="00A442FA">
        <w:rPr>
          <w:noProof/>
        </w:rPr>
        <w:drawing>
          <wp:anchor distT="54864" distB="57277" distL="173609" distR="171704" simplePos="0" relativeHeight="251787267" behindDoc="0" locked="0" layoutInCell="0" allowOverlap="1" wp14:anchorId="76198767" wp14:editId="4C6C717B">
            <wp:simplePos x="0" y="0"/>
            <wp:positionH relativeFrom="page">
              <wp:posOffset>6161659</wp:posOffset>
            </wp:positionH>
            <wp:positionV relativeFrom="page">
              <wp:posOffset>1676019</wp:posOffset>
            </wp:positionV>
            <wp:extent cx="337312" cy="351409"/>
            <wp:effectExtent l="76200" t="76200" r="81915" b="67945"/>
            <wp:wrapTight wrapText="bothSides">
              <wp:wrapPolygon edited="0">
                <wp:start x="3661" y="-4687"/>
                <wp:lineTo x="-4881" y="-3515"/>
                <wp:lineTo x="-4881" y="15233"/>
                <wp:lineTo x="2441" y="24608"/>
                <wp:lineTo x="18305" y="24608"/>
                <wp:lineTo x="19525" y="23436"/>
                <wp:lineTo x="25627" y="15233"/>
                <wp:lineTo x="25627" y="10546"/>
                <wp:lineTo x="19525" y="-3515"/>
                <wp:lineTo x="17085" y="-4687"/>
                <wp:lineTo x="3661" y="-4687"/>
              </wp:wrapPolygon>
            </wp:wrapTight>
            <wp:docPr id="194" name="Placeholder" descr="placeholder-base---neut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laceholder" descr="placeholder-base---neutral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" cy="351155"/>
                    </a:xfrm>
                    <a:prstGeom prst="ellipse">
                      <a:avLst/>
                    </a:prstGeom>
                    <a:gradFill flip="none" rotWithShape="1">
                      <a:gsLst>
                        <a:gs pos="0">
                          <a:schemeClr val="bg2"/>
                        </a:gs>
                        <a:gs pos="100000">
                          <a:schemeClr val="accent2"/>
                        </a:gs>
                      </a:gsLst>
                      <a:lin ang="5400000" scaled="0"/>
                      <a:tileRect/>
                    </a:gradFill>
                    <a:ln w="508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3660" behindDoc="0" locked="0" layoutInCell="1" allowOverlap="1" wp14:anchorId="774A4748" wp14:editId="779D9FEC">
                <wp:simplePos x="0" y="0"/>
                <wp:positionH relativeFrom="page">
                  <wp:posOffset>457200</wp:posOffset>
                </wp:positionH>
                <wp:positionV relativeFrom="page">
                  <wp:posOffset>457200</wp:posOffset>
                </wp:positionV>
                <wp:extent cx="9775190" cy="1673225"/>
                <wp:effectExtent l="0" t="0" r="3810" b="3175"/>
                <wp:wrapTight wrapText="bothSides">
                  <wp:wrapPolygon edited="0">
                    <wp:start x="0" y="0"/>
                    <wp:lineTo x="0" y="21313"/>
                    <wp:lineTo x="168" y="21313"/>
                    <wp:lineTo x="11562" y="20985"/>
                    <wp:lineTo x="20374" y="18690"/>
                    <wp:lineTo x="20318" y="15739"/>
                    <wp:lineTo x="21552" y="14755"/>
                    <wp:lineTo x="21552" y="0"/>
                    <wp:lineTo x="0" y="0"/>
                  </wp:wrapPolygon>
                </wp:wrapTight>
                <wp:docPr id="190" name="Group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9775190" cy="1673225"/>
                          <a:chOff x="720" y="720"/>
                          <a:chExt cx="14400" cy="2640"/>
                        </a:xfrm>
                      </wpg:grpSpPr>
                      <wps:wsp>
                        <wps:cNvPr id="191" name="Freeform 3"/>
                        <wps:cNvSpPr>
                          <a:spLocks/>
                        </wps:cNvSpPr>
                        <wps:spPr bwMode="auto">
                          <a:xfrm>
                            <a:off x="720" y="1200"/>
                            <a:ext cx="14400" cy="2160"/>
                          </a:xfrm>
                          <a:custGeom>
                            <a:avLst/>
                            <a:gdLst>
                              <a:gd name="T0" fmla="*/ 0 w 14400"/>
                              <a:gd name="T1" fmla="*/ 0 h 2160"/>
                              <a:gd name="T2" fmla="*/ 14400 w 14400"/>
                              <a:gd name="T3" fmla="*/ 0 h 2160"/>
                              <a:gd name="T4" fmla="*/ 14400 w 14400"/>
                              <a:gd name="T5" fmla="*/ 1239 h 2160"/>
                              <a:gd name="T6" fmla="*/ 9580 w 14400"/>
                              <a:gd name="T7" fmla="*/ 1959 h 2160"/>
                              <a:gd name="T8" fmla="*/ 4780 w 14400"/>
                              <a:gd name="T9" fmla="*/ 920 h 2160"/>
                              <a:gd name="T10" fmla="*/ 20 w 14400"/>
                              <a:gd name="T11" fmla="*/ 2160 h 2160"/>
                              <a:gd name="T12" fmla="*/ 0 w 14400"/>
                              <a:gd name="T13" fmla="*/ 0 h 2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4400" h="2160">
                                <a:moveTo>
                                  <a:pt x="0" y="0"/>
                                </a:moveTo>
                                <a:lnTo>
                                  <a:pt x="14400" y="0"/>
                                </a:lnTo>
                                <a:lnTo>
                                  <a:pt x="14400" y="1239"/>
                                </a:lnTo>
                                <a:cubicBezTo>
                                  <a:pt x="14400" y="1239"/>
                                  <a:pt x="11183" y="2012"/>
                                  <a:pt x="9580" y="1959"/>
                                </a:cubicBezTo>
                                <a:cubicBezTo>
                                  <a:pt x="7972" y="1926"/>
                                  <a:pt x="7120" y="980"/>
                                  <a:pt x="4780" y="920"/>
                                </a:cubicBezTo>
                                <a:cubicBezTo>
                                  <a:pt x="2440" y="860"/>
                                  <a:pt x="720" y="1481"/>
                                  <a:pt x="20" y="2160"/>
                                </a:cubicBezTo>
                                <a:cubicBezTo>
                                  <a:pt x="20" y="1180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Freeform 4"/>
                        <wps:cNvSpPr>
                          <a:spLocks/>
                        </wps:cNvSpPr>
                        <wps:spPr bwMode="auto">
                          <a:xfrm>
                            <a:off x="720" y="1055"/>
                            <a:ext cx="14400" cy="2160"/>
                          </a:xfrm>
                          <a:custGeom>
                            <a:avLst/>
                            <a:gdLst>
                              <a:gd name="T0" fmla="*/ 0 w 14400"/>
                              <a:gd name="T1" fmla="*/ 0 h 2160"/>
                              <a:gd name="T2" fmla="*/ 14400 w 14400"/>
                              <a:gd name="T3" fmla="*/ 0 h 2160"/>
                              <a:gd name="T4" fmla="*/ 14400 w 14400"/>
                              <a:gd name="T5" fmla="*/ 1239 h 2160"/>
                              <a:gd name="T6" fmla="*/ 9580 w 14400"/>
                              <a:gd name="T7" fmla="*/ 1959 h 2160"/>
                              <a:gd name="T8" fmla="*/ 4780 w 14400"/>
                              <a:gd name="T9" fmla="*/ 920 h 2160"/>
                              <a:gd name="T10" fmla="*/ 20 w 14400"/>
                              <a:gd name="T11" fmla="*/ 2160 h 2160"/>
                              <a:gd name="T12" fmla="*/ 0 w 14400"/>
                              <a:gd name="T13" fmla="*/ 0 h 2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4400" h="2160">
                                <a:moveTo>
                                  <a:pt x="0" y="0"/>
                                </a:moveTo>
                                <a:lnTo>
                                  <a:pt x="14400" y="0"/>
                                </a:lnTo>
                                <a:lnTo>
                                  <a:pt x="14400" y="1239"/>
                                </a:lnTo>
                                <a:cubicBezTo>
                                  <a:pt x="14400" y="1239"/>
                                  <a:pt x="11183" y="2012"/>
                                  <a:pt x="9580" y="1959"/>
                                </a:cubicBezTo>
                                <a:cubicBezTo>
                                  <a:pt x="7972" y="1926"/>
                                  <a:pt x="7120" y="980"/>
                                  <a:pt x="4780" y="920"/>
                                </a:cubicBezTo>
                                <a:cubicBezTo>
                                  <a:pt x="2440" y="860"/>
                                  <a:pt x="720" y="1481"/>
                                  <a:pt x="20" y="2160"/>
                                </a:cubicBezTo>
                                <a:cubicBezTo>
                                  <a:pt x="20" y="1180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F6F8AA">
                                  <a:lumMod val="100000"/>
                                  <a:lumOff val="0"/>
                                </a:srgbClr>
                              </a:gs>
                              <a:gs pos="100000">
                                <a:srgbClr val="C8C952">
                                  <a:lumMod val="100000"/>
                                  <a:lumOff val="0"/>
                                </a:srgbClr>
                              </a:gs>
                            </a:gsLst>
                            <a:lin ang="5400000" scaled="1"/>
                          </a:gra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Freeform 6"/>
                        <wps:cNvSpPr>
                          <a:spLocks/>
                        </wps:cNvSpPr>
                        <wps:spPr bwMode="auto">
                          <a:xfrm>
                            <a:off x="720" y="720"/>
                            <a:ext cx="14400" cy="2160"/>
                          </a:xfrm>
                          <a:custGeom>
                            <a:avLst/>
                            <a:gdLst>
                              <a:gd name="T0" fmla="*/ 0 w 14400"/>
                              <a:gd name="T1" fmla="*/ 0 h 2160"/>
                              <a:gd name="T2" fmla="*/ 14400 w 14400"/>
                              <a:gd name="T3" fmla="*/ 0 h 2160"/>
                              <a:gd name="T4" fmla="*/ 14400 w 14400"/>
                              <a:gd name="T5" fmla="*/ 1239 h 2160"/>
                              <a:gd name="T6" fmla="*/ 9580 w 14400"/>
                              <a:gd name="T7" fmla="*/ 1959 h 2160"/>
                              <a:gd name="T8" fmla="*/ 4780 w 14400"/>
                              <a:gd name="T9" fmla="*/ 920 h 2160"/>
                              <a:gd name="T10" fmla="*/ 20 w 14400"/>
                              <a:gd name="T11" fmla="*/ 2160 h 2160"/>
                              <a:gd name="T12" fmla="*/ 0 w 14400"/>
                              <a:gd name="T13" fmla="*/ 0 h 2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4400" h="2160">
                                <a:moveTo>
                                  <a:pt x="0" y="0"/>
                                </a:moveTo>
                                <a:lnTo>
                                  <a:pt x="14400" y="0"/>
                                </a:lnTo>
                                <a:lnTo>
                                  <a:pt x="14400" y="1239"/>
                                </a:lnTo>
                                <a:cubicBezTo>
                                  <a:pt x="14400" y="1239"/>
                                  <a:pt x="11183" y="2012"/>
                                  <a:pt x="9580" y="1959"/>
                                </a:cubicBezTo>
                                <a:cubicBezTo>
                                  <a:pt x="7972" y="1926"/>
                                  <a:pt x="7120" y="980"/>
                                  <a:pt x="4780" y="920"/>
                                </a:cubicBezTo>
                                <a:cubicBezTo>
                                  <a:pt x="2440" y="860"/>
                                  <a:pt x="720" y="1481"/>
                                  <a:pt x="20" y="2160"/>
                                </a:cubicBezTo>
                                <a:cubicBezTo>
                                  <a:pt x="20" y="1180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43541D">
                                  <a:lumMod val="100000"/>
                                  <a:lumOff val="0"/>
                                </a:srgbClr>
                              </a:gs>
                              <a:gs pos="100000">
                                <a:srgbClr val="43541D">
                                  <a:lumMod val="60000"/>
                                  <a:lumOff val="40000"/>
                                </a:srgbClr>
                              </a:gs>
                            </a:gsLst>
                            <a:lin ang="5400000" scaled="1"/>
                          </a:gra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" o:spid="_x0000_s1026" style="position:absolute;left:0;text-align:left;margin-left:36pt;margin-top:36pt;width:769.7pt;height:131.75pt;z-index:251633660;mso-position-horizontal-relative:page;mso-position-vertical-relative:page" coordorigin="720,720" coordsize="14400,264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">
                <o:lock v:ext="edit" aspectratio="t"/>
                <v:shape id="Freeform 3" o:spid="_x0000_s1027" style="position:absolute;left:720;top:1200;width:14400;height:2160;visibility:visible;mso-wrap-style:square;v-text-anchor:top" coordsize="14400,21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+dahwgAA&#10;ANwAAAAPAAAAZHJzL2Rvd25yZXYueG1sRE9NawIxEL0L/Q9hCr1p1h6Kbs2KCFJp68Ft6XnczO4G&#10;N5PtJtX03xtB8DaP9zmLZbSdONHgjWMF00kGgrhy2nCj4PtrM56B8AFZY+eYFPyTh2XxMFpgrt2Z&#10;93QqQyNSCPscFbQh9LmUvmrJop+4njhxtRsshgSHRuoBzyncdvI5y16kRcOpocWe1i1Vx/LPKjC7&#10;/jB3H59vm98Ytz+1xFKbd6WeHuPqFUSgGO7im3ur0/z5FK7PpAtkcQ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/51qHCAAAA3AAAAA8AAAAAAAAAAAAAAAAAlwIAAGRycy9kb3du&#10;cmV2LnhtbFBLBQYAAAAABAAEAPUAAACGAwAAAAA=&#10;" path="m0,0l14400,,14400,1239c14400,1239,11183,2012,9580,1959,7972,1926,7120,980,4780,920,2440,860,720,1481,20,2160,20,1180,,,,0xe" stroked="f">
                  <v:path arrowok="t" o:connecttype="custom" o:connectlocs="0,0;14400,0;14400,1239;9580,1959;4780,920;20,2160;0,0" o:connectangles="0,0,0,0,0,0,0"/>
                </v:shape>
                <v:shape id="Freeform 4" o:spid="_x0000_s1028" style="position:absolute;left:720;top:1055;width:14400;height:2160;visibility:visible;mso-wrap-style:square;v-text-anchor:top" coordsize="14400,21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XBE+wgAA&#10;ANwAAAAPAAAAZHJzL2Rvd25yZXYueG1sRE9LawIxEL4L/ocwgrea9dGiW6OIUCilB7UePI6b2d3Q&#10;zWRJUl3/vSkI3ubje85y3dlGXMgH41jBeJSBIC6cNlwpOP58vMxBhIissXFMCm4UYL3q95aYa3fl&#10;PV0OsRIphEOOCuoY21zKUNRkMYxcS5y40nmLMUFfSe3xmsJtIydZ9iYtGk4NNba0ran4PfxZBeXZ&#10;fM9nVDZhu2Pzevq6eT01Sg0H3eYdRKQuPsUP96dO8xcT+H8mXSB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xcET7CAAAA3AAAAA8AAAAAAAAAAAAAAAAAlwIAAGRycy9kb3du&#10;cmV2LnhtbFBLBQYAAAAABAAEAPUAAACGAwAAAAA=&#10;" path="m0,0l14400,,14400,1239c14400,1239,11183,2012,9580,1959,7972,1926,7120,980,4780,920,2440,860,720,1481,20,2160,20,1180,,,,0xe" fillcolor="#f6f8aa" stroked="f">
                  <v:fill color2="#c8c952" rotate="t" focus="100%" type="gradient"/>
                  <v:path arrowok="t" o:connecttype="custom" o:connectlocs="0,0;14400,0;14400,1239;9580,1959;4780,920;20,2160;0,0" o:connectangles="0,0,0,0,0,0,0"/>
                </v:shape>
                <v:shape id="Freeform 6" o:spid="_x0000_s1029" style="position:absolute;left:720;top:720;width:14400;height:2160;visibility:visible;mso-wrap-style:square;v-text-anchor:top" coordsize="14400,21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6PhaHwwAA&#10;ANwAAAAPAAAAZHJzL2Rvd25yZXYueG1sRE9Na8JAEL0X/A/LCN7qprYWG11FCgEpUjBtD70N2TEJ&#10;zc7G3dVEf71bELzN433OYtWbRpzI+dqygqdxAoK4sLrmUsH3V/Y4A+EDssbGMik4k4fVcvCwwFTb&#10;jnd0ykMpYgj7FBVUIbSplL6oyKAf25Y4cnvrDIYIXSm1wy6Gm0ZOkuRVGqw5NlTY0ntFxV9+NAo+&#10;f03ycZitX8x2c9FTzjLy7Y9So2G/noMI1Ie7+Obe6Dj/7Rn+n4kXyOUV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6PhaHwwAAANwAAAAPAAAAAAAAAAAAAAAAAJcCAABkcnMvZG93&#10;bnJldi54bWxQSwUGAAAAAAQABAD1AAAAhwMAAAAA&#10;" path="m0,0l14400,,14400,1239c14400,1239,11183,2012,9580,1959,7972,1926,7120,980,4780,920,2440,860,720,1481,20,2160,20,1180,,,,0xe" fillcolor="#43541d" stroked="f">
                  <v:fill color2="#9ec24e" rotate="t" focus="100%" type="gradient"/>
                  <v:path arrowok="t" o:connecttype="custom" o:connectlocs="0,0;14400,0;14400,1239;9580,1959;4780,920;20,2160;0,0" o:connectangles="0,0,0,0,0,0,0"/>
                </v:shape>
                <w10:wrap type="tight" anchorx="page" anchory="page"/>
              </v:group>
            </w:pict>
          </mc:Fallback>
        </mc:AlternateContent>
      </w:r>
    </w:p>
    <w:sectPr w:rsidR="007C2F99" w:rsidSect="007C2F99">
      <w:headerReference w:type="default" r:id="rId14"/>
      <w:pgSz w:w="16839" w:h="11907" w:orient="landscape" w:code="9"/>
      <w:pgMar w:top="720" w:right="720" w:bottom="720" w:left="720" w:header="720" w:footer="720" w:gutter="0"/>
      <w:cols w:space="720"/>
      <w:docGrid w:type="lines"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B4373" w:rsidRDefault="005B4373">
      <w:r>
        <w:separator/>
      </w:r>
    </w:p>
  </w:endnote>
  <w:endnote w:type="continuationSeparator" w:id="0">
    <w:p w:rsidR="005B4373" w:rsidRDefault="005B43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ell MT">
    <w:panose1 w:val="02020503060305020303"/>
    <w:charset w:val="00"/>
    <w:family w:val="auto"/>
    <w:pitch w:val="variable"/>
    <w:sig w:usb0="00000003" w:usb1="00000000" w:usb2="00000000" w:usb3="00000000" w:csb0="00000001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rbel">
    <w:panose1 w:val="020B0503020204020204"/>
    <w:charset w:val="00"/>
    <w:family w:val="auto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B4373" w:rsidRDefault="005B4373">
      <w:r>
        <w:separator/>
      </w:r>
    </w:p>
  </w:footnote>
  <w:footnote w:type="continuationSeparator" w:id="0">
    <w:p w:rsidR="005B4373" w:rsidRDefault="005B437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530AD" w:rsidRDefault="008A6325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6190" behindDoc="0" locked="0" layoutInCell="0" allowOverlap="1" wp14:anchorId="291FB5E1" wp14:editId="40913608">
              <wp:simplePos x="0" y="0"/>
              <wp:positionH relativeFrom="page">
                <wp:posOffset>6997065</wp:posOffset>
              </wp:positionH>
              <wp:positionV relativeFrom="page">
                <wp:posOffset>906145</wp:posOffset>
              </wp:positionV>
              <wp:extent cx="3232150" cy="6181725"/>
              <wp:effectExtent l="0" t="4445" r="0" b="0"/>
              <wp:wrapTight wrapText="bothSides">
                <wp:wrapPolygon edited="0">
                  <wp:start x="-64" y="0"/>
                  <wp:lineTo x="-64" y="21567"/>
                  <wp:lineTo x="21600" y="21567"/>
                  <wp:lineTo x="21600" y="0"/>
                  <wp:lineTo x="-64" y="0"/>
                </wp:wrapPolygon>
              </wp:wrapTight>
              <wp:docPr id="3" name="Rectangl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32150" cy="6181725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F6F8AA"/>
                          </a:gs>
                          <a:gs pos="100000">
                            <a:srgbClr val="C8C952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4A7EBB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63500" dist="26940" dir="5400000" algn="ctr" rotWithShape="0">
                                <a:srgbClr val="00000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7" o:spid="_x0000_s1026" style="position:absolute;left:0;text-align:left;margin-left:550.95pt;margin-top:71.35pt;width:254.5pt;height:486.75pt;z-index:2516561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" o:allowincell="f" fillcolor="#f6f8aa" stroked="f" strokecolor="#4a7ebb" strokeweight="1.5pt">
              <v:fill color2="#c8c952" focus="100%" type="gradient"/>
              <v:shadow opacity="22938f" offset="0"/>
              <v:textbox inset=",7.2pt,,7.2pt"/>
              <w10:wrap type="tight"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6" behindDoc="0" locked="0" layoutInCell="0" allowOverlap="1" wp14:anchorId="1DD29AB7" wp14:editId="33860EBC">
              <wp:simplePos x="0" y="0"/>
              <wp:positionH relativeFrom="margin">
                <wp:align>center</wp:align>
              </wp:positionH>
              <wp:positionV relativeFrom="page">
                <wp:posOffset>914400</wp:posOffset>
              </wp:positionV>
              <wp:extent cx="3227705" cy="6163310"/>
              <wp:effectExtent l="0" t="0" r="0" b="0"/>
              <wp:wrapTight wrapText="bothSides">
                <wp:wrapPolygon edited="0">
                  <wp:start x="-64" y="0"/>
                  <wp:lineTo x="-64" y="21567"/>
                  <wp:lineTo x="21600" y="21567"/>
                  <wp:lineTo x="21600" y="0"/>
                  <wp:lineTo x="-64" y="0"/>
                </wp:wrapPolygon>
              </wp:wrapTight>
              <wp:docPr id="4" name="Rectangl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27705" cy="616331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9EC24E"/>
                          </a:gs>
                          <a:gs pos="100000">
                            <a:srgbClr val="43541D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4A7EBB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63500" dist="26940" dir="5400000" algn="ctr" rotWithShape="0">
                                <a:srgbClr val="00000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5" o:spid="_x0000_s1026" style="position:absolute;left:0;text-align:left;margin-left:0;margin-top:1in;width:254.15pt;height:485.3pt;z-index:25165516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" o:allowincell="f" fillcolor="#9ec24e" stroked="f" strokecolor="#4a7ebb" strokeweight="1.5pt">
              <v:fill color2="#43541d" focus="100%" type="gradient"/>
              <v:shadow opacity="22938f" offset="0"/>
              <v:textbox inset=",7.2pt,,7.2pt"/>
              <w10:wrap type="tight" anchorx="margin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38F01B3D" wp14:editId="6E51BDF0">
              <wp:simplePos x="0" y="0"/>
              <wp:positionH relativeFrom="page">
                <wp:posOffset>457200</wp:posOffset>
              </wp:positionH>
              <wp:positionV relativeFrom="page">
                <wp:posOffset>914400</wp:posOffset>
              </wp:positionV>
              <wp:extent cx="3227705" cy="6172200"/>
              <wp:effectExtent l="0" t="0" r="0" b="0"/>
              <wp:wrapTight wrapText="bothSides">
                <wp:wrapPolygon edited="0">
                  <wp:start x="-64" y="0"/>
                  <wp:lineTo x="-64" y="21567"/>
                  <wp:lineTo x="21600" y="21567"/>
                  <wp:lineTo x="21600" y="0"/>
                  <wp:lineTo x="-64" y="0"/>
                </wp:wrapPolygon>
              </wp:wrapTight>
              <wp:docPr id="5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27705" cy="617220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F6F8AA"/>
                          </a:gs>
                          <a:gs pos="100000">
                            <a:srgbClr val="C8C952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4A7EBB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63500" dist="26940" dir="5400000" algn="ctr" rotWithShape="0">
                                <a:srgbClr val="00000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26" o:spid="_x0000_s1026" style="position:absolute;left:0;text-align:left;margin-left:36pt;margin-top:1in;width:254.15pt;height:486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" o:allowincell="f" fillcolor="#f6f8aa" stroked="f" strokecolor="#4a7ebb" strokeweight="1.5pt">
              <v:fill color2="#c8c952" focus="100%" type="gradient"/>
              <v:shadow opacity="22938f" offset="0"/>
              <v:textbox inset=",7.2pt,,7.2pt"/>
              <w10:wrap type="tight" anchorx="page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/>
  <w:bordersDoNotSurroundFooter/>
  <w:attachedTemplate r:id="rId1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doNotAutofitConstrainedTables/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OpenInPublishingView" w:val="w:compa"/>
    <w:docVar w:name="ShowStaticGuides" w:val="w:docVa"/>
  </w:docVars>
  <w:rsids>
    <w:rsidRoot w:val="005B4373"/>
    <w:rsid w:val="000E06C1"/>
    <w:rsid w:val="000F3F18"/>
    <w:rsid w:val="00565104"/>
    <w:rsid w:val="005B4373"/>
    <w:rsid w:val="007C2F99"/>
    <w:rsid w:val="008A6325"/>
    <w:rsid w:val="00A442FA"/>
    <w:rsid w:val="00AB2649"/>
    <w:rsid w:val="00D70A2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98F646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Bell MT" w:eastAsiaTheme="minorEastAsia" w:hAnsi="Bell MT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76">
    <w:lsdException w:name="heading 1" w:qFormat="1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link w:val="10"/>
    <w:qFormat/>
    <w:pPr>
      <w:spacing w:line="480" w:lineRule="exact"/>
      <w:outlineLvl w:val="0"/>
    </w:pPr>
    <w:rPr>
      <w:rFonts w:ascii="Corbel" w:hAnsi="Corbel" w:cs="Corbel"/>
      <w:bCs/>
      <w:color w:val="43541D"/>
      <w:sz w:val="44"/>
      <w:szCs w:val="32"/>
    </w:rPr>
  </w:style>
  <w:style w:type="paragraph" w:styleId="2">
    <w:name w:val="heading 2"/>
    <w:basedOn w:val="a"/>
    <w:next w:val="a"/>
    <w:link w:val="20"/>
    <w:pPr>
      <w:keepNext/>
      <w:keepLines/>
      <w:spacing w:before="200"/>
      <w:outlineLvl w:val="1"/>
    </w:pPr>
    <w:rPr>
      <w:rFonts w:ascii="Corbel" w:hAnsi="Corbel"/>
      <w:b/>
      <w:bCs/>
      <w:color w:val="43541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pPr>
      <w:tabs>
        <w:tab w:val="center" w:pos="4320"/>
        <w:tab w:val="right" w:pos="8640"/>
      </w:tabs>
    </w:pPr>
  </w:style>
  <w:style w:type="character" w:customStyle="1" w:styleId="a4">
    <w:name w:val="页眉字符"/>
    <w:basedOn w:val="a0"/>
    <w:link w:val="a3"/>
  </w:style>
  <w:style w:type="paragraph" w:styleId="a5">
    <w:name w:val="footer"/>
    <w:basedOn w:val="a"/>
    <w:link w:val="a6"/>
    <w:unhideWhenUsed/>
    <w:pPr>
      <w:tabs>
        <w:tab w:val="center" w:pos="4320"/>
        <w:tab w:val="right" w:pos="8640"/>
      </w:tabs>
      <w:jc w:val="right"/>
    </w:pPr>
    <w:rPr>
      <w:color w:val="5D5E26"/>
      <w:sz w:val="16"/>
    </w:rPr>
  </w:style>
  <w:style w:type="character" w:customStyle="1" w:styleId="a6">
    <w:name w:val="页脚字符"/>
    <w:link w:val="a5"/>
    <w:rPr>
      <w:color w:val="5D5E26"/>
      <w:sz w:val="16"/>
    </w:rPr>
  </w:style>
  <w:style w:type="character" w:customStyle="1" w:styleId="10">
    <w:name w:val="标题 1字符"/>
    <w:link w:val="1"/>
    <w:rPr>
      <w:rFonts w:ascii="Corbel" w:eastAsia="Times New Roman" w:hAnsi="Corbel" w:cs="Corbel"/>
      <w:bCs/>
      <w:color w:val="43541D"/>
      <w:sz w:val="44"/>
      <w:szCs w:val="32"/>
    </w:rPr>
  </w:style>
  <w:style w:type="paragraph" w:styleId="a7">
    <w:name w:val="Body Text"/>
    <w:basedOn w:val="a"/>
    <w:link w:val="a8"/>
    <w:pPr>
      <w:spacing w:after="120"/>
    </w:pPr>
    <w:rPr>
      <w:color w:val="43541D"/>
      <w:sz w:val="20"/>
    </w:rPr>
  </w:style>
  <w:style w:type="character" w:customStyle="1" w:styleId="a8">
    <w:name w:val="正文文本字符"/>
    <w:link w:val="a7"/>
    <w:rPr>
      <w:color w:val="43541D"/>
      <w:sz w:val="20"/>
    </w:rPr>
  </w:style>
  <w:style w:type="paragraph" w:customStyle="1" w:styleId="BodyTextRight">
    <w:name w:val="Body Text Right"/>
    <w:basedOn w:val="a7"/>
    <w:qFormat/>
    <w:pPr>
      <w:spacing w:after="0"/>
      <w:jc w:val="right"/>
    </w:pPr>
    <w:rPr>
      <w:b/>
      <w:color w:val="43541D" w:themeColor="accent1"/>
      <w:sz w:val="24"/>
    </w:rPr>
  </w:style>
  <w:style w:type="character" w:customStyle="1" w:styleId="20">
    <w:name w:val="标题 2字符"/>
    <w:link w:val="2"/>
    <w:rPr>
      <w:rFonts w:ascii="Corbel" w:eastAsia="Times New Roman" w:hAnsi="Corbel" w:cs="Times New Roman"/>
      <w:b/>
      <w:bCs/>
      <w:color w:val="43541D"/>
      <w:sz w:val="26"/>
      <w:szCs w:val="26"/>
    </w:rPr>
  </w:style>
  <w:style w:type="paragraph" w:customStyle="1" w:styleId="Heading1-Light">
    <w:name w:val="Heading 1 - Light"/>
    <w:basedOn w:val="1"/>
    <w:qFormat/>
    <w:rPr>
      <w:color w:val="F6F8AA"/>
    </w:rPr>
  </w:style>
  <w:style w:type="paragraph" w:customStyle="1" w:styleId="BodyText-Light">
    <w:name w:val="Body Text - Light"/>
    <w:basedOn w:val="a7"/>
    <w:qFormat/>
    <w:pPr>
      <w:spacing w:after="0"/>
    </w:pPr>
    <w:rPr>
      <w:color w:val="F6F8AA"/>
    </w:rPr>
  </w:style>
  <w:style w:type="paragraph" w:customStyle="1" w:styleId="BodyTextR-Light">
    <w:name w:val="Body Text R - Light"/>
    <w:basedOn w:val="BodyTextRight"/>
    <w:qFormat/>
    <w:rPr>
      <w:color w:val="F6F8AA"/>
    </w:rPr>
  </w:style>
  <w:style w:type="paragraph" w:styleId="a9">
    <w:name w:val="Title"/>
    <w:basedOn w:val="a"/>
    <w:next w:val="a"/>
    <w:link w:val="aa"/>
    <w:pPr>
      <w:jc w:val="right"/>
    </w:pPr>
    <w:rPr>
      <w:rFonts w:ascii="Corbel" w:hAnsi="Corbel"/>
      <w:b/>
      <w:i/>
      <w:color w:val="5D5E26"/>
      <w:kern w:val="28"/>
      <w:sz w:val="52"/>
      <w:szCs w:val="52"/>
    </w:rPr>
  </w:style>
  <w:style w:type="character" w:customStyle="1" w:styleId="aa">
    <w:name w:val="标题字符"/>
    <w:link w:val="a9"/>
    <w:rPr>
      <w:rFonts w:ascii="Corbel" w:eastAsia="Times New Roman" w:hAnsi="Corbel" w:cs="Times New Roman"/>
      <w:b/>
      <w:i/>
      <w:color w:val="5D5E26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Bell MT" w:eastAsiaTheme="minorEastAsia" w:hAnsi="Bell MT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76">
    <w:lsdException w:name="heading 1" w:qFormat="1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link w:val="10"/>
    <w:qFormat/>
    <w:pPr>
      <w:spacing w:line="480" w:lineRule="exact"/>
      <w:outlineLvl w:val="0"/>
    </w:pPr>
    <w:rPr>
      <w:rFonts w:ascii="Corbel" w:hAnsi="Corbel" w:cs="Corbel"/>
      <w:bCs/>
      <w:color w:val="43541D"/>
      <w:sz w:val="44"/>
      <w:szCs w:val="32"/>
    </w:rPr>
  </w:style>
  <w:style w:type="paragraph" w:styleId="2">
    <w:name w:val="heading 2"/>
    <w:basedOn w:val="a"/>
    <w:next w:val="a"/>
    <w:link w:val="20"/>
    <w:pPr>
      <w:keepNext/>
      <w:keepLines/>
      <w:spacing w:before="200"/>
      <w:outlineLvl w:val="1"/>
    </w:pPr>
    <w:rPr>
      <w:rFonts w:ascii="Corbel" w:hAnsi="Corbel"/>
      <w:b/>
      <w:bCs/>
      <w:color w:val="43541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pPr>
      <w:tabs>
        <w:tab w:val="center" w:pos="4320"/>
        <w:tab w:val="right" w:pos="8640"/>
      </w:tabs>
    </w:pPr>
  </w:style>
  <w:style w:type="character" w:customStyle="1" w:styleId="a4">
    <w:name w:val="页眉字符"/>
    <w:basedOn w:val="a0"/>
    <w:link w:val="a3"/>
  </w:style>
  <w:style w:type="paragraph" w:styleId="a5">
    <w:name w:val="footer"/>
    <w:basedOn w:val="a"/>
    <w:link w:val="a6"/>
    <w:unhideWhenUsed/>
    <w:pPr>
      <w:tabs>
        <w:tab w:val="center" w:pos="4320"/>
        <w:tab w:val="right" w:pos="8640"/>
      </w:tabs>
      <w:jc w:val="right"/>
    </w:pPr>
    <w:rPr>
      <w:color w:val="5D5E26"/>
      <w:sz w:val="16"/>
    </w:rPr>
  </w:style>
  <w:style w:type="character" w:customStyle="1" w:styleId="a6">
    <w:name w:val="页脚字符"/>
    <w:link w:val="a5"/>
    <w:rPr>
      <w:color w:val="5D5E26"/>
      <w:sz w:val="16"/>
    </w:rPr>
  </w:style>
  <w:style w:type="character" w:customStyle="1" w:styleId="10">
    <w:name w:val="标题 1字符"/>
    <w:link w:val="1"/>
    <w:rPr>
      <w:rFonts w:ascii="Corbel" w:eastAsia="Times New Roman" w:hAnsi="Corbel" w:cs="Corbel"/>
      <w:bCs/>
      <w:color w:val="43541D"/>
      <w:sz w:val="44"/>
      <w:szCs w:val="32"/>
    </w:rPr>
  </w:style>
  <w:style w:type="paragraph" w:styleId="a7">
    <w:name w:val="Body Text"/>
    <w:basedOn w:val="a"/>
    <w:link w:val="a8"/>
    <w:pPr>
      <w:spacing w:after="120"/>
    </w:pPr>
    <w:rPr>
      <w:color w:val="43541D"/>
      <w:sz w:val="20"/>
    </w:rPr>
  </w:style>
  <w:style w:type="character" w:customStyle="1" w:styleId="a8">
    <w:name w:val="正文文本字符"/>
    <w:link w:val="a7"/>
    <w:rPr>
      <w:color w:val="43541D"/>
      <w:sz w:val="20"/>
    </w:rPr>
  </w:style>
  <w:style w:type="paragraph" w:customStyle="1" w:styleId="BodyTextRight">
    <w:name w:val="Body Text Right"/>
    <w:basedOn w:val="a7"/>
    <w:qFormat/>
    <w:pPr>
      <w:spacing w:after="0"/>
      <w:jc w:val="right"/>
    </w:pPr>
    <w:rPr>
      <w:b/>
      <w:color w:val="43541D" w:themeColor="accent1"/>
      <w:sz w:val="24"/>
    </w:rPr>
  </w:style>
  <w:style w:type="character" w:customStyle="1" w:styleId="20">
    <w:name w:val="标题 2字符"/>
    <w:link w:val="2"/>
    <w:rPr>
      <w:rFonts w:ascii="Corbel" w:eastAsia="Times New Roman" w:hAnsi="Corbel" w:cs="Times New Roman"/>
      <w:b/>
      <w:bCs/>
      <w:color w:val="43541D"/>
      <w:sz w:val="26"/>
      <w:szCs w:val="26"/>
    </w:rPr>
  </w:style>
  <w:style w:type="paragraph" w:customStyle="1" w:styleId="Heading1-Light">
    <w:name w:val="Heading 1 - Light"/>
    <w:basedOn w:val="1"/>
    <w:qFormat/>
    <w:rPr>
      <w:color w:val="F6F8AA"/>
    </w:rPr>
  </w:style>
  <w:style w:type="paragraph" w:customStyle="1" w:styleId="BodyText-Light">
    <w:name w:val="Body Text - Light"/>
    <w:basedOn w:val="a7"/>
    <w:qFormat/>
    <w:pPr>
      <w:spacing w:after="0"/>
    </w:pPr>
    <w:rPr>
      <w:color w:val="F6F8AA"/>
    </w:rPr>
  </w:style>
  <w:style w:type="paragraph" w:customStyle="1" w:styleId="BodyTextR-Light">
    <w:name w:val="Body Text R - Light"/>
    <w:basedOn w:val="BodyTextRight"/>
    <w:qFormat/>
    <w:rPr>
      <w:color w:val="F6F8AA"/>
    </w:rPr>
  </w:style>
  <w:style w:type="paragraph" w:styleId="a9">
    <w:name w:val="Title"/>
    <w:basedOn w:val="a"/>
    <w:next w:val="a"/>
    <w:link w:val="aa"/>
    <w:pPr>
      <w:jc w:val="right"/>
    </w:pPr>
    <w:rPr>
      <w:rFonts w:ascii="Corbel" w:hAnsi="Corbel"/>
      <w:b/>
      <w:i/>
      <w:color w:val="5D5E26"/>
      <w:kern w:val="28"/>
      <w:sz w:val="52"/>
      <w:szCs w:val="52"/>
    </w:rPr>
  </w:style>
  <w:style w:type="character" w:customStyle="1" w:styleId="aa">
    <w:name w:val="标题字符"/>
    <w:link w:val="a9"/>
    <w:rPr>
      <w:rFonts w:ascii="Corbel" w:eastAsia="Times New Roman" w:hAnsi="Corbel" w:cs="Times New Roman"/>
      <w:b/>
      <w:i/>
      <w:color w:val="5D5E26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78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header" Target="head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Applications:Microsoft%20Office%202011:Office:Media:&#27169;&#26495;:&#21457;&#24067;&#24067;&#23616;&#35270;&#22270;:&#33756;&#21333;:&#22806;&#21334;&#33756;&#21333;.dotx" TargetMode="External"/></Relationships>
</file>

<file path=word/theme/theme1.xml><?xml version="1.0" encoding="utf-8"?>
<a:theme xmlns:a="http://schemas.openxmlformats.org/drawingml/2006/main" name="Office Theme">
  <a:themeElements>
    <a:clrScheme name="Takeout Menu">
      <a:dk1>
        <a:sysClr val="windowText" lastClr="000000"/>
      </a:dk1>
      <a:lt1>
        <a:sysClr val="window" lastClr="FFFFFF"/>
      </a:lt1>
      <a:dk2>
        <a:srgbClr val="5D5E26"/>
      </a:dk2>
      <a:lt2>
        <a:srgbClr val="F6F8AA"/>
      </a:lt2>
      <a:accent1>
        <a:srgbClr val="43541D"/>
      </a:accent1>
      <a:accent2>
        <a:srgbClr val="C8C952"/>
      </a:accent2>
      <a:accent3>
        <a:srgbClr val="BDC4A5"/>
      </a:accent3>
      <a:accent4>
        <a:srgbClr val="ADAD6E"/>
      </a:accent4>
      <a:accent5>
        <a:srgbClr val="B69745"/>
      </a:accent5>
      <a:accent6>
        <a:srgbClr val="5B523A"/>
      </a:accent6>
      <a:hlink>
        <a:srgbClr val="435D86"/>
      </a:hlink>
      <a:folHlink>
        <a:srgbClr val="5B5281"/>
      </a:folHlink>
    </a:clrScheme>
    <a:fontScheme name="Takeout Menu">
      <a:majorFont>
        <a:latin typeface="Corbel"/>
        <a:ea typeface=""/>
        <a:cs typeface=""/>
        <a:font script="Jpan" typeface="ＭＳ Ｐゴシック"/>
      </a:majorFont>
      <a:minorFont>
        <a:latin typeface="Bell MT"/>
        <a:ea typeface=""/>
        <a:cs typeface=""/>
        <a:font script="Jpan" typeface="ＭＳ Ｐ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外卖菜单.dotx</Template>
  <TotalTime>0</TotalTime>
  <Pages>2</Pages>
  <Words>17</Words>
  <Characters>97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113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吴琼</dc:creator>
  <cp:keywords/>
  <dc:description/>
  <cp:lastModifiedBy>吴琼</cp:lastModifiedBy>
  <cp:revision>1</cp:revision>
  <dcterms:created xsi:type="dcterms:W3CDTF">2014-03-31T01:38:00Z</dcterms:created>
  <dcterms:modified xsi:type="dcterms:W3CDTF">2014-03-31T01:38:00Z</dcterms:modified>
  <cp:category/>
</cp:coreProperties>
</file>